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407C7" w14:textId="7E20A417" w:rsidR="00AF0800" w:rsidRPr="00596DD3" w:rsidRDefault="00E275B2" w:rsidP="00AF0800">
      <w:pPr>
        <w:spacing w:before="100" w:beforeAutospacing="1" w:after="100" w:afterAutospacing="1"/>
        <w:ind w:left="0" w:right="0"/>
        <w:outlineLvl w:val="2"/>
        <w:rPr>
          <w:rFonts w:eastAsia="Times New Roman" w:cs="Times New Roman"/>
          <w:bCs/>
          <w:sz w:val="28"/>
          <w:szCs w:val="28"/>
        </w:rPr>
      </w:pPr>
      <w:r w:rsidRPr="00596DD3">
        <w:rPr>
          <w:rFonts w:eastAsia="Times New Roman" w:cs="Times New Roman"/>
          <w:bCs/>
          <w:sz w:val="28"/>
          <w:szCs w:val="28"/>
        </w:rPr>
        <w:t>Lab -</w:t>
      </w:r>
      <w:r w:rsidR="00AF0800" w:rsidRPr="00596DD3">
        <w:rPr>
          <w:rFonts w:eastAsia="Times New Roman" w:cs="Times New Roman"/>
          <w:bCs/>
          <w:sz w:val="28"/>
          <w:szCs w:val="28"/>
        </w:rPr>
        <w:t xml:space="preserve"> Basic </w:t>
      </w:r>
      <w:proofErr w:type="spellStart"/>
      <w:r w:rsidR="00AF0800" w:rsidRPr="00596DD3">
        <w:rPr>
          <w:rFonts w:eastAsia="Times New Roman" w:cs="Times New Roman"/>
          <w:bCs/>
          <w:sz w:val="28"/>
          <w:szCs w:val="28"/>
        </w:rPr>
        <w:t>Pentesting</w:t>
      </w:r>
      <w:proofErr w:type="spellEnd"/>
      <w:r w:rsidR="00AF0800" w:rsidRPr="00596DD3">
        <w:rPr>
          <w:rFonts w:eastAsia="Times New Roman" w:cs="Times New Roman"/>
          <w:bCs/>
          <w:sz w:val="28"/>
          <w:szCs w:val="28"/>
        </w:rPr>
        <w:t xml:space="preserve">: 1 </w:t>
      </w:r>
      <w:r w:rsidR="00F30189">
        <w:rPr>
          <w:rFonts w:eastAsia="Times New Roman" w:cs="Times New Roman"/>
          <w:bCs/>
          <w:sz w:val="28"/>
          <w:szCs w:val="28"/>
        </w:rPr>
        <w:t xml:space="preserve">CTF </w:t>
      </w:r>
      <w:r w:rsidR="00AF0800" w:rsidRPr="00596DD3">
        <w:rPr>
          <w:rFonts w:eastAsia="Times New Roman" w:cs="Times New Roman"/>
          <w:bCs/>
          <w:sz w:val="28"/>
          <w:szCs w:val="28"/>
        </w:rPr>
        <w:t>Walkthrough</w:t>
      </w:r>
    </w:p>
    <w:p w14:paraId="6E47DDBD" w14:textId="6B4E3D7B" w:rsidR="00CF6139" w:rsidRDefault="00E275B2" w:rsidP="00E275B2">
      <w:pPr>
        <w:pStyle w:val="NormalWeb"/>
      </w:pPr>
      <w:bookmarkStart w:id="0" w:name="_GoBack"/>
      <w:r>
        <w:t xml:space="preserve">This small boot2root VM contains multiple remote vulnerabilities and multiple privilege escalation vectors. The validation for this walkthrough </w:t>
      </w:r>
      <w:r w:rsidR="00DC4AFB">
        <w:rPr>
          <w:noProof/>
        </w:rPr>
        <w:t>used</w:t>
      </w:r>
      <w:r>
        <w:t xml:space="preserve"> VirtualBox, which is the recommended platform. It may </w:t>
      </w:r>
      <w:r w:rsidRPr="004F4D26">
        <w:rPr>
          <w:noProof/>
        </w:rPr>
        <w:t xml:space="preserve">also </w:t>
      </w:r>
      <w:r>
        <w:t xml:space="preserve">work with VMware. </w:t>
      </w:r>
    </w:p>
    <w:bookmarkEnd w:id="0"/>
    <w:p w14:paraId="3111DCEB" w14:textId="63968ABF" w:rsidR="00012ED2" w:rsidRDefault="00012ED2" w:rsidP="00E275B2">
      <w:pPr>
        <w:pStyle w:val="NormalWeb"/>
        <w:rPr>
          <w:b/>
        </w:rPr>
      </w:pPr>
      <w:r w:rsidRPr="00012ED2">
        <w:rPr>
          <w:b/>
        </w:rPr>
        <w:t>Hardware Requirements</w:t>
      </w:r>
    </w:p>
    <w:p w14:paraId="2155BB13" w14:textId="54BEB3CF" w:rsidR="00012ED2" w:rsidRPr="00012ED2" w:rsidRDefault="00012ED2" w:rsidP="00012ED2">
      <w:pPr>
        <w:pStyle w:val="NormalWeb"/>
        <w:numPr>
          <w:ilvl w:val="0"/>
          <w:numId w:val="1"/>
        </w:numPr>
      </w:pPr>
      <w:r w:rsidRPr="00012ED2">
        <w:t>Installation of VirtualBox</w:t>
      </w:r>
    </w:p>
    <w:p w14:paraId="3304FEC4" w14:textId="03CB584E" w:rsidR="00012ED2" w:rsidRPr="00012ED2" w:rsidRDefault="00012ED2" w:rsidP="00012ED2">
      <w:pPr>
        <w:pStyle w:val="NormalWeb"/>
        <w:numPr>
          <w:ilvl w:val="0"/>
          <w:numId w:val="1"/>
        </w:numPr>
      </w:pPr>
      <w:r w:rsidRPr="00012ED2">
        <w:t>One virtual install of Kali Linux</w:t>
      </w:r>
    </w:p>
    <w:p w14:paraId="78A76F9C" w14:textId="68367C86" w:rsidR="00012ED2" w:rsidRPr="00012ED2" w:rsidRDefault="00012ED2" w:rsidP="00E275B2">
      <w:pPr>
        <w:pStyle w:val="NormalWeb"/>
        <w:numPr>
          <w:ilvl w:val="0"/>
          <w:numId w:val="1"/>
        </w:numPr>
      </w:pPr>
      <w:r w:rsidRPr="00012ED2">
        <w:t xml:space="preserve">One virtual install of </w:t>
      </w:r>
      <w:r w:rsidR="00CF6139">
        <w:t xml:space="preserve">the </w:t>
      </w:r>
      <w:r w:rsidRPr="00012ED2">
        <w:t>Basic Pentesting O</w:t>
      </w:r>
      <w:r>
        <w:t>VA</w:t>
      </w:r>
      <w:r w:rsidRPr="00012ED2">
        <w:t xml:space="preserve"> file</w:t>
      </w:r>
      <w:r w:rsidR="00CF6139">
        <w:t xml:space="preserve"> which can </w:t>
      </w:r>
      <w:r w:rsidR="00CF6139" w:rsidRPr="00DC4AFB">
        <w:rPr>
          <w:noProof/>
        </w:rPr>
        <w:t>be downloaded</w:t>
      </w:r>
      <w:r w:rsidR="00CF6139">
        <w:t xml:space="preserve"> from </w:t>
      </w:r>
      <w:hyperlink r:id="rId7" w:history="1">
        <w:r w:rsidR="00CF6139" w:rsidRPr="00CF6139">
          <w:rPr>
            <w:rStyle w:val="Hyperlink"/>
          </w:rPr>
          <w:t>here</w:t>
        </w:r>
      </w:hyperlink>
      <w:r w:rsidR="00CF6139">
        <w:t>.</w:t>
      </w:r>
    </w:p>
    <w:p w14:paraId="1979734D" w14:textId="77777777" w:rsidR="00CF6139" w:rsidRDefault="00012ED2" w:rsidP="00E275B2">
      <w:pPr>
        <w:pStyle w:val="NormalWeb"/>
      </w:pPr>
      <w:r>
        <w:t>Ensure</w:t>
      </w:r>
      <w:r w:rsidR="00F31FCB">
        <w:t xml:space="preserve"> the network adapter for both machines to </w:t>
      </w:r>
      <w:r>
        <w:t xml:space="preserve">set to either </w:t>
      </w:r>
      <w:r w:rsidR="00F31FCB">
        <w:t>bridged</w:t>
      </w:r>
      <w:r>
        <w:t xml:space="preserve"> or NAT</w:t>
      </w:r>
      <w:r w:rsidR="00F31FCB">
        <w:t>.</w:t>
      </w:r>
    </w:p>
    <w:p w14:paraId="3CE15810" w14:textId="7C50E5B3" w:rsidR="00922144" w:rsidRDefault="00CF6139" w:rsidP="00E275B2">
      <w:pPr>
        <w:pStyle w:val="NormalWeb"/>
      </w:pPr>
      <w:r>
        <w:t>Th</w:t>
      </w:r>
      <w:r w:rsidR="00596DD3">
        <w:t>is</w:t>
      </w:r>
      <w:r>
        <w:t xml:space="preserve"> </w:t>
      </w:r>
      <w:r w:rsidR="00922144">
        <w:t xml:space="preserve">VM will not boot until you go into the settings and disable the USB controller. </w:t>
      </w:r>
    </w:p>
    <w:p w14:paraId="355B72C3" w14:textId="38AC3190" w:rsidR="00F31FCB" w:rsidRDefault="00922144" w:rsidP="00E275B2">
      <w:pPr>
        <w:pStyle w:val="NormalWeb"/>
      </w:pPr>
      <w:r>
        <w:rPr>
          <w:noProof/>
        </w:rPr>
        <w:drawing>
          <wp:inline distT="0" distB="0" distL="0" distR="0" wp14:anchorId="2C5B80A9" wp14:editId="5CA4C87C">
            <wp:extent cx="5943600" cy="2628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FCB">
        <w:t xml:space="preserve"> </w:t>
      </w:r>
    </w:p>
    <w:p w14:paraId="587484C3" w14:textId="19179098" w:rsidR="00E275B2" w:rsidRDefault="00E275B2" w:rsidP="00E275B2">
      <w:pPr>
        <w:pStyle w:val="NormalWeb"/>
      </w:pPr>
      <w:r>
        <w:t xml:space="preserve">This CTF is specifically intended for </w:t>
      </w:r>
      <w:r w:rsidR="00C13D41">
        <w:t>those new to</w:t>
      </w:r>
      <w:r>
        <w:t xml:space="preserve"> penetration testing. If you’re a beginner, you should hopefully find the difficulty of the VM to be just right. </w:t>
      </w:r>
    </w:p>
    <w:p w14:paraId="25159A43" w14:textId="4AD20E72" w:rsidR="00012ED2" w:rsidRDefault="00E275B2" w:rsidP="00E275B2">
      <w:pPr>
        <w:pStyle w:val="NormalWeb"/>
      </w:pPr>
      <w:r>
        <w:t xml:space="preserve">Your goal is </w:t>
      </w:r>
      <w:r w:rsidRPr="00DC4AFB">
        <w:rPr>
          <w:noProof/>
        </w:rPr>
        <w:t xml:space="preserve">to </w:t>
      </w:r>
      <w:r w:rsidR="00DC4AFB">
        <w:rPr>
          <w:noProof/>
        </w:rPr>
        <w:t>attack this VM and gain root privileges remotely</w:t>
      </w:r>
      <w:r>
        <w:t xml:space="preserve">. </w:t>
      </w:r>
    </w:p>
    <w:p w14:paraId="2BE15A8D" w14:textId="2AD05766" w:rsidR="00E20127" w:rsidRPr="00A76130" w:rsidRDefault="00E20127" w:rsidP="00E275B2">
      <w:pPr>
        <w:pStyle w:val="NormalWeb"/>
        <w:rPr>
          <w:b/>
          <w:sz w:val="28"/>
          <w:szCs w:val="28"/>
        </w:rPr>
      </w:pPr>
      <w:r w:rsidRPr="00A76130">
        <w:rPr>
          <w:b/>
          <w:sz w:val="28"/>
          <w:szCs w:val="28"/>
        </w:rPr>
        <w:t>Organization</w:t>
      </w:r>
    </w:p>
    <w:p w14:paraId="15B5B1E8" w14:textId="2722E46C" w:rsidR="00E20127" w:rsidRDefault="00E20127" w:rsidP="00E275B2">
      <w:pPr>
        <w:pStyle w:val="NormalWeb"/>
      </w:pPr>
      <w:r w:rsidRPr="00447E49">
        <w:t xml:space="preserve">Create a folder on the desktop of your Kali machine. Name </w:t>
      </w:r>
      <w:r w:rsidR="00447E49">
        <w:t xml:space="preserve">the folder, </w:t>
      </w:r>
      <w:r w:rsidR="00447E49" w:rsidRPr="004F4D26">
        <w:rPr>
          <w:rFonts w:ascii="Courier New" w:hAnsi="Courier New" w:cs="Courier New"/>
          <w:b/>
          <w:noProof/>
        </w:rPr>
        <w:t>p</w:t>
      </w:r>
      <w:r w:rsidRPr="004F4D26">
        <w:rPr>
          <w:rFonts w:ascii="Courier New" w:hAnsi="Courier New" w:cs="Courier New"/>
          <w:b/>
          <w:noProof/>
        </w:rPr>
        <w:t>entest</w:t>
      </w:r>
      <w:r w:rsidRPr="00447E49">
        <w:t xml:space="preserve">. When using a terminal, change directory to the </w:t>
      </w:r>
      <w:r w:rsidRPr="004F4D26">
        <w:rPr>
          <w:rFonts w:ascii="Courier New" w:hAnsi="Courier New" w:cs="Courier New"/>
          <w:b/>
          <w:noProof/>
        </w:rPr>
        <w:t>pentes</w:t>
      </w:r>
      <w:r w:rsidRPr="004F4D26">
        <w:rPr>
          <w:noProof/>
        </w:rPr>
        <w:t>t</w:t>
      </w:r>
      <w:r w:rsidRPr="00447E49">
        <w:t xml:space="preserve"> folder and run all your comma</w:t>
      </w:r>
      <w:r w:rsidR="00447E49" w:rsidRPr="00447E49">
        <w:t>nds f</w:t>
      </w:r>
      <w:r w:rsidR="00447E49">
        <w:t>rom</w:t>
      </w:r>
      <w:r w:rsidR="00447E49" w:rsidRPr="00447E49">
        <w:t xml:space="preserve"> this location. Save any downloads or captured files to this location. </w:t>
      </w:r>
    </w:p>
    <w:p w14:paraId="00A1C181" w14:textId="1EB6679B" w:rsidR="00447E49" w:rsidRPr="00447E49" w:rsidRDefault="00447E49" w:rsidP="00E275B2">
      <w:pPr>
        <w:pStyle w:val="NormalWeb"/>
      </w:pPr>
      <w:r w:rsidRPr="00447E49">
        <w:rPr>
          <w:noProof/>
        </w:rPr>
        <w:lastRenderedPageBreak/>
        <w:drawing>
          <wp:inline distT="0" distB="0" distL="0" distR="0" wp14:anchorId="56B17269" wp14:editId="725941DC">
            <wp:extent cx="5943600" cy="830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0516" w14:textId="45758C26" w:rsidR="00E275B2" w:rsidRPr="00A76130" w:rsidRDefault="00E275B2" w:rsidP="00E275B2">
      <w:pPr>
        <w:pStyle w:val="NormalWeb"/>
        <w:rPr>
          <w:b/>
          <w:sz w:val="28"/>
          <w:szCs w:val="28"/>
        </w:rPr>
      </w:pPr>
      <w:r w:rsidRPr="00A76130">
        <w:rPr>
          <w:b/>
          <w:sz w:val="28"/>
          <w:szCs w:val="28"/>
        </w:rPr>
        <w:t>Enumeration</w:t>
      </w:r>
    </w:p>
    <w:p w14:paraId="498E5A4E" w14:textId="50861974" w:rsidR="00E275B2" w:rsidRDefault="00E275B2" w:rsidP="00E275B2">
      <w:pPr>
        <w:pStyle w:val="NormalWeb"/>
      </w:pPr>
      <w:r w:rsidRPr="00E275B2">
        <w:t xml:space="preserve">We begin with the basics </w:t>
      </w:r>
      <w:r>
        <w:t xml:space="preserve">(always) by enumerating the machine for it’s IP address and any open ports and services </w:t>
      </w:r>
      <w:r w:rsidRPr="004F4D26">
        <w:rPr>
          <w:noProof/>
        </w:rPr>
        <w:t>that</w:t>
      </w:r>
      <w:r w:rsidR="004F4D26">
        <w:rPr>
          <w:noProof/>
        </w:rPr>
        <w:t xml:space="preserve"> are</w:t>
      </w:r>
      <w:r>
        <w:t xml:space="preserve"> running.</w:t>
      </w:r>
    </w:p>
    <w:p w14:paraId="49A43338" w14:textId="1EB3C987" w:rsidR="004A2F92" w:rsidRDefault="004A2F92" w:rsidP="00E275B2">
      <w:pPr>
        <w:pStyle w:val="NormalWeb"/>
      </w:pPr>
      <w:r>
        <w:t xml:space="preserve">There’s no harm is getting the network ranges by </w:t>
      </w:r>
      <w:r w:rsidR="00012ED2">
        <w:t>d</w:t>
      </w:r>
      <w:r>
        <w:t xml:space="preserve">oing an IFCONFIG from your Kali terminal. </w:t>
      </w:r>
    </w:p>
    <w:p w14:paraId="29524359" w14:textId="16D9ECBE" w:rsidR="004A2F92" w:rsidRDefault="004A2F92" w:rsidP="00E275B2">
      <w:pPr>
        <w:pStyle w:val="NormalWeb"/>
      </w:pPr>
      <w:r>
        <w:rPr>
          <w:noProof/>
        </w:rPr>
        <w:drawing>
          <wp:inline distT="0" distB="0" distL="0" distR="0" wp14:anchorId="6231BE9D" wp14:editId="1F0F2A35">
            <wp:extent cx="5486400" cy="16705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348" cy="168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08E5" w14:textId="77777777" w:rsidR="00746196" w:rsidRDefault="004A2F92" w:rsidP="00E275B2">
      <w:pPr>
        <w:pStyle w:val="NormalWeb"/>
      </w:pPr>
      <w:r>
        <w:t>Once we have our network range, we</w:t>
      </w:r>
      <w:r w:rsidR="00E275B2">
        <w:t xml:space="preserve"> can discover the </w:t>
      </w:r>
      <w:r>
        <w:t xml:space="preserve">target </w:t>
      </w:r>
      <w:r w:rsidR="00E275B2">
        <w:t>machine</w:t>
      </w:r>
      <w:r>
        <w:t>’</w:t>
      </w:r>
      <w:r w:rsidR="00E275B2">
        <w:t xml:space="preserve">s IP address by </w:t>
      </w:r>
      <w:r>
        <w:t xml:space="preserve">using </w:t>
      </w:r>
      <w:r w:rsidRPr="00616755">
        <w:rPr>
          <w:rFonts w:ascii="Courier New" w:hAnsi="Courier New" w:cs="Courier New"/>
          <w:b/>
          <w:noProof/>
        </w:rPr>
        <w:t>netdiscover</w:t>
      </w:r>
      <w:r w:rsidR="00746196" w:rsidRPr="00616755">
        <w:rPr>
          <w:rFonts w:ascii="Courier New" w:hAnsi="Courier New" w:cs="Courier New"/>
          <w:b/>
        </w:rPr>
        <w:t>, Nmap</w:t>
      </w:r>
      <w:r w:rsidR="00746196">
        <w:t xml:space="preserve"> or </w:t>
      </w:r>
      <w:r w:rsidR="00746196" w:rsidRPr="00616755">
        <w:rPr>
          <w:rFonts w:ascii="Courier New" w:hAnsi="Courier New" w:cs="Courier New"/>
          <w:b/>
        </w:rPr>
        <w:t>ARP</w:t>
      </w:r>
      <w:r w:rsidR="00746196">
        <w:t>.</w:t>
      </w:r>
    </w:p>
    <w:p w14:paraId="39677D53" w14:textId="3E55A839" w:rsidR="00E275B2" w:rsidRPr="00746196" w:rsidRDefault="00746196" w:rsidP="00E275B2">
      <w:pPr>
        <w:pStyle w:val="NormalWeb"/>
        <w:rPr>
          <w:b/>
        </w:rPr>
      </w:pPr>
      <w:r w:rsidRPr="00746196">
        <w:rPr>
          <w:b/>
        </w:rPr>
        <w:t xml:space="preserve">Using </w:t>
      </w:r>
      <w:r w:rsidRPr="00DC4AFB">
        <w:rPr>
          <w:b/>
          <w:noProof/>
        </w:rPr>
        <w:t>netdiscover</w:t>
      </w:r>
      <w:r w:rsidR="004A2F92" w:rsidRPr="00746196">
        <w:rPr>
          <w:b/>
        </w:rPr>
        <w:t xml:space="preserve"> </w:t>
      </w:r>
    </w:p>
    <w:p w14:paraId="6AF7E259" w14:textId="6106B7D1" w:rsidR="004A2F92" w:rsidRPr="004A2F92" w:rsidRDefault="0038072B" w:rsidP="00E275B2">
      <w:pPr>
        <w:pStyle w:val="NormalWeb"/>
        <w:rPr>
          <w:rFonts w:ascii="Courier New" w:hAnsi="Courier New" w:cs="Courier New"/>
        </w:rPr>
      </w:pPr>
      <w:r w:rsidRPr="00616755">
        <w:rPr>
          <w:rFonts w:ascii="Courier New" w:hAnsi="Courier New" w:cs="Courier New"/>
          <w:noProof/>
          <w:color w:val="FFFFFF" w:themeColor="background1"/>
          <w:highlight w:val="black"/>
        </w:rPr>
        <w:t>n</w:t>
      </w:r>
      <w:r w:rsidR="004A2F92" w:rsidRPr="00616755">
        <w:rPr>
          <w:rFonts w:ascii="Courier New" w:hAnsi="Courier New" w:cs="Courier New"/>
          <w:noProof/>
          <w:color w:val="FFFFFF" w:themeColor="background1"/>
          <w:highlight w:val="black"/>
        </w:rPr>
        <w:t>etdiscover</w:t>
      </w:r>
      <w:r w:rsidR="004A2F92" w:rsidRPr="0038072B">
        <w:rPr>
          <w:rFonts w:ascii="Courier New" w:hAnsi="Courier New" w:cs="Courier New"/>
          <w:color w:val="FFFFFF" w:themeColor="background1"/>
          <w:highlight w:val="black"/>
        </w:rPr>
        <w:t xml:space="preserve"> -r -192.168.0.0/24</w:t>
      </w:r>
    </w:p>
    <w:p w14:paraId="25CA9A73" w14:textId="358B20B4" w:rsidR="004A2F92" w:rsidRDefault="00447E49" w:rsidP="00E275B2">
      <w:pPr>
        <w:pStyle w:val="NormalWeb"/>
      </w:pPr>
      <w:r>
        <w:rPr>
          <w:noProof/>
        </w:rPr>
        <w:drawing>
          <wp:inline distT="0" distB="0" distL="0" distR="0" wp14:anchorId="00C997B3" wp14:editId="689A0526">
            <wp:extent cx="5286375" cy="215182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036" cy="21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E647" w14:textId="7691BE64" w:rsidR="00746196" w:rsidRPr="00746196" w:rsidRDefault="00746196" w:rsidP="00E275B2">
      <w:pPr>
        <w:pStyle w:val="NormalWeb"/>
        <w:rPr>
          <w:b/>
        </w:rPr>
      </w:pPr>
      <w:r w:rsidRPr="00746196">
        <w:rPr>
          <w:b/>
        </w:rPr>
        <w:lastRenderedPageBreak/>
        <w:t>Using ARP</w:t>
      </w:r>
    </w:p>
    <w:p w14:paraId="35726DB9" w14:textId="77235B4F" w:rsidR="00746196" w:rsidRPr="00746196" w:rsidRDefault="00746196" w:rsidP="00E275B2">
      <w:pPr>
        <w:pStyle w:val="NormalWeb"/>
        <w:rPr>
          <w:rFonts w:ascii="Courier New" w:hAnsi="Courier New" w:cs="Courier New"/>
          <w:color w:val="FFFFFF" w:themeColor="background1"/>
        </w:rPr>
      </w:pPr>
      <w:proofErr w:type="spellStart"/>
      <w:r w:rsidRPr="00746196">
        <w:rPr>
          <w:rFonts w:ascii="Courier New" w:hAnsi="Courier New" w:cs="Courier New"/>
          <w:color w:val="FFFFFF" w:themeColor="background1"/>
          <w:highlight w:val="black"/>
        </w:rPr>
        <w:t>arp</w:t>
      </w:r>
      <w:proofErr w:type="spellEnd"/>
      <w:r w:rsidRPr="00746196">
        <w:rPr>
          <w:rFonts w:ascii="Courier New" w:hAnsi="Courier New" w:cs="Courier New"/>
          <w:color w:val="FFFFFF" w:themeColor="background1"/>
          <w:highlight w:val="black"/>
        </w:rPr>
        <w:t>-scan -l</w:t>
      </w:r>
    </w:p>
    <w:p w14:paraId="37FAA5F3" w14:textId="1D69B883" w:rsidR="00746196" w:rsidRDefault="00746196" w:rsidP="00E275B2">
      <w:pPr>
        <w:pStyle w:val="NormalWeb"/>
      </w:pPr>
      <w:r w:rsidRPr="00746196">
        <w:rPr>
          <w:noProof/>
        </w:rPr>
        <w:drawing>
          <wp:inline distT="0" distB="0" distL="0" distR="0" wp14:anchorId="7BD847E3" wp14:editId="3D801EAD">
            <wp:extent cx="5943600" cy="2220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F1C7" w14:textId="495408BC" w:rsidR="0038072B" w:rsidRDefault="004A2F92" w:rsidP="00E275B2">
      <w:pPr>
        <w:pStyle w:val="NormalWeb"/>
      </w:pPr>
      <w:r>
        <w:t xml:space="preserve">We’re now ready to do </w:t>
      </w:r>
      <w:r w:rsidR="0038072B" w:rsidRPr="00616755">
        <w:rPr>
          <w:noProof/>
        </w:rPr>
        <w:t>a</w:t>
      </w:r>
      <w:r w:rsidRPr="00616755">
        <w:rPr>
          <w:noProof/>
        </w:rPr>
        <w:t xml:space="preserve"> Nmap</w:t>
      </w:r>
      <w:r>
        <w:t xml:space="preserve"> scan.</w:t>
      </w:r>
    </w:p>
    <w:p w14:paraId="734B9FA2" w14:textId="6802F86E" w:rsidR="004A2F92" w:rsidRDefault="00F428C6" w:rsidP="00E275B2">
      <w:pPr>
        <w:pStyle w:val="NormalWeb"/>
        <w:rPr>
          <w:rFonts w:ascii="Courier New" w:hAnsi="Courier New" w:cs="Courier New"/>
          <w:color w:val="FFFFFF" w:themeColor="background1"/>
        </w:rPr>
      </w:pPr>
      <w:proofErr w:type="spellStart"/>
      <w:r w:rsidRPr="00F428C6">
        <w:rPr>
          <w:rFonts w:ascii="Courier New" w:hAnsi="Courier New" w:cs="Courier New"/>
          <w:color w:val="FFFFFF" w:themeColor="background1"/>
          <w:highlight w:val="black"/>
        </w:rPr>
        <w:t>nmap</w:t>
      </w:r>
      <w:proofErr w:type="spellEnd"/>
      <w:r w:rsidRPr="00F428C6">
        <w:rPr>
          <w:rFonts w:ascii="Courier New" w:hAnsi="Courier New" w:cs="Courier New"/>
          <w:color w:val="FFFFFF" w:themeColor="background1"/>
          <w:highlight w:val="black"/>
        </w:rPr>
        <w:t xml:space="preserve"> -</w:t>
      </w:r>
      <w:proofErr w:type="spellStart"/>
      <w:r w:rsidRPr="00F428C6">
        <w:rPr>
          <w:rFonts w:ascii="Courier New" w:hAnsi="Courier New" w:cs="Courier New"/>
          <w:color w:val="FFFFFF" w:themeColor="background1"/>
          <w:highlight w:val="black"/>
        </w:rPr>
        <w:t>sS</w:t>
      </w:r>
      <w:proofErr w:type="spellEnd"/>
      <w:r w:rsidRPr="00F428C6">
        <w:rPr>
          <w:rFonts w:ascii="Courier New" w:hAnsi="Courier New" w:cs="Courier New"/>
          <w:color w:val="FFFFFF" w:themeColor="background1"/>
          <w:highlight w:val="black"/>
        </w:rPr>
        <w:t xml:space="preserve"> -AT4 192.168.0.30</w:t>
      </w:r>
      <w:r w:rsidR="004A2F92" w:rsidRPr="00F428C6">
        <w:rPr>
          <w:rFonts w:ascii="Courier New" w:hAnsi="Courier New" w:cs="Courier New"/>
          <w:color w:val="FFFFFF" w:themeColor="background1"/>
        </w:rPr>
        <w:t xml:space="preserve"> </w:t>
      </w:r>
    </w:p>
    <w:p w14:paraId="5501778A" w14:textId="50086B96" w:rsidR="00F428C6" w:rsidRPr="00F428C6" w:rsidRDefault="00F428C6" w:rsidP="00E275B2">
      <w:pPr>
        <w:pStyle w:val="NormalWeb"/>
      </w:pPr>
      <w:r w:rsidRPr="00F428C6">
        <w:t>The -</w:t>
      </w:r>
      <w:proofErr w:type="spellStart"/>
      <w:r w:rsidRPr="00F428C6">
        <w:t>sS</w:t>
      </w:r>
      <w:proofErr w:type="spellEnd"/>
      <w:r w:rsidRPr="00F428C6">
        <w:t xml:space="preserve"> switch looks for open ports and services while the -AT4 switch looks for OS information. </w:t>
      </w:r>
    </w:p>
    <w:p w14:paraId="259F1BA9" w14:textId="77777777" w:rsidR="00F83A92" w:rsidRDefault="00F428C6" w:rsidP="00F83A92">
      <w:pPr>
        <w:pStyle w:val="NormalWeb"/>
      </w:pPr>
      <w:r>
        <w:rPr>
          <w:noProof/>
          <w:color w:val="FFFFFF" w:themeColor="background1"/>
        </w:rPr>
        <w:lastRenderedPageBreak/>
        <w:drawing>
          <wp:inline distT="0" distB="0" distL="0" distR="0" wp14:anchorId="713E000A" wp14:editId="45985B63">
            <wp:extent cx="5943600" cy="3514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F2BF" w14:textId="77777777" w:rsidR="00F83A92" w:rsidRDefault="00F83A92" w:rsidP="00F83A92">
      <w:pPr>
        <w:pStyle w:val="NormalWeb"/>
      </w:pPr>
    </w:p>
    <w:p w14:paraId="47EA3A24" w14:textId="143F628B" w:rsidR="00746196" w:rsidRPr="00F83A92" w:rsidRDefault="00746196" w:rsidP="00F83A92">
      <w:pPr>
        <w:pStyle w:val="NormalWeb"/>
        <w:rPr>
          <w:b/>
          <w:color w:val="FFFFFF" w:themeColor="background1"/>
        </w:rPr>
      </w:pPr>
      <w:r w:rsidRPr="00DC4AFB">
        <w:rPr>
          <w:b/>
          <w:noProof/>
        </w:rPr>
        <w:t>Port</w:t>
      </w:r>
      <w:r w:rsidR="00DC4AFB">
        <w:rPr>
          <w:b/>
          <w:noProof/>
        </w:rPr>
        <w:t xml:space="preserve">: </w:t>
      </w:r>
      <w:r w:rsidRPr="00F83A92">
        <w:rPr>
          <w:b/>
        </w:rPr>
        <w:t>21</w:t>
      </w:r>
    </w:p>
    <w:p w14:paraId="7FC55316" w14:textId="3DE87B0B" w:rsidR="00746196" w:rsidRPr="00F83A92" w:rsidRDefault="00746196" w:rsidP="00746196">
      <w:pPr>
        <w:pStyle w:val="NormalWeb"/>
      </w:pPr>
      <w:r w:rsidRPr="00F83A92">
        <w:t xml:space="preserve">There is an ftp server listening on port 21.  Nmap informs us that the ftp service is likely </w:t>
      </w:r>
      <w:proofErr w:type="spellStart"/>
      <w:r w:rsidRPr="00F83A92">
        <w:t>ProFTPD</w:t>
      </w:r>
      <w:proofErr w:type="spellEnd"/>
      <w:r w:rsidRPr="00F83A92">
        <w:t xml:space="preserve"> 1.3.3c.</w:t>
      </w:r>
    </w:p>
    <w:p w14:paraId="5011754B" w14:textId="45920FB2" w:rsidR="00746196" w:rsidRPr="00F83A92" w:rsidRDefault="00746196" w:rsidP="00F83A92">
      <w:pPr>
        <w:pStyle w:val="Heading2"/>
        <w:ind w:left="0"/>
        <w:rPr>
          <w:rFonts w:ascii="Times New Roman" w:hAnsi="Times New Roman" w:cs="Times New Roman"/>
          <w:color w:val="auto"/>
        </w:rPr>
      </w:pPr>
      <w:r w:rsidRPr="00DC4AFB">
        <w:rPr>
          <w:rFonts w:ascii="Times New Roman" w:hAnsi="Times New Roman" w:cs="Times New Roman"/>
          <w:noProof/>
          <w:color w:val="auto"/>
        </w:rPr>
        <w:t>Port</w:t>
      </w:r>
      <w:r w:rsidR="00DC4AFB">
        <w:rPr>
          <w:rFonts w:ascii="Times New Roman" w:hAnsi="Times New Roman" w:cs="Times New Roman"/>
          <w:noProof/>
          <w:color w:val="auto"/>
        </w:rPr>
        <w:t xml:space="preserve">: </w:t>
      </w:r>
      <w:r w:rsidRPr="00F83A92">
        <w:rPr>
          <w:rFonts w:ascii="Times New Roman" w:hAnsi="Times New Roman" w:cs="Times New Roman"/>
          <w:color w:val="auto"/>
        </w:rPr>
        <w:t>22</w:t>
      </w:r>
    </w:p>
    <w:p w14:paraId="48CD934A" w14:textId="75588257" w:rsidR="00746196" w:rsidRPr="00F83A92" w:rsidRDefault="00746196" w:rsidP="00746196">
      <w:pPr>
        <w:pStyle w:val="NormalWeb"/>
      </w:pPr>
      <w:r w:rsidRPr="00F83A92">
        <w:t xml:space="preserve">There is </w:t>
      </w:r>
      <w:r w:rsidRPr="00616755">
        <w:rPr>
          <w:noProof/>
        </w:rPr>
        <w:t>a</w:t>
      </w:r>
      <w:r w:rsidR="00616755">
        <w:rPr>
          <w:noProof/>
        </w:rPr>
        <w:t>n</w:t>
      </w:r>
      <w:r w:rsidRPr="00616755">
        <w:rPr>
          <w:noProof/>
        </w:rPr>
        <w:t xml:space="preserve"> ssh</w:t>
      </w:r>
      <w:r w:rsidRPr="00F83A92">
        <w:t xml:space="preserve"> service listening on port 22.  Nmap informs us that is likely OpenSSH 7.2p2 Ubuntu 4ubuntu</w:t>
      </w:r>
      <w:r w:rsidR="00A76130">
        <w:t xml:space="preserve"> </w:t>
      </w:r>
      <w:r w:rsidRPr="00F83A92">
        <w:t xml:space="preserve">2.2.  </w:t>
      </w:r>
    </w:p>
    <w:p w14:paraId="11985DF2" w14:textId="19710AE3" w:rsidR="00746196" w:rsidRPr="00F83A92" w:rsidRDefault="00746196" w:rsidP="00F83A92">
      <w:pPr>
        <w:pStyle w:val="Heading2"/>
        <w:ind w:left="0"/>
        <w:rPr>
          <w:rFonts w:ascii="Times New Roman" w:hAnsi="Times New Roman" w:cs="Times New Roman"/>
          <w:color w:val="auto"/>
        </w:rPr>
      </w:pPr>
      <w:r w:rsidRPr="00DC4AFB">
        <w:rPr>
          <w:rFonts w:ascii="Times New Roman" w:hAnsi="Times New Roman" w:cs="Times New Roman"/>
          <w:noProof/>
          <w:color w:val="auto"/>
        </w:rPr>
        <w:t>Port</w:t>
      </w:r>
      <w:r w:rsidR="00DC4AFB">
        <w:rPr>
          <w:rFonts w:ascii="Times New Roman" w:hAnsi="Times New Roman" w:cs="Times New Roman"/>
          <w:noProof/>
          <w:color w:val="auto"/>
        </w:rPr>
        <w:t xml:space="preserve">: </w:t>
      </w:r>
      <w:r w:rsidRPr="00F83A92">
        <w:rPr>
          <w:rFonts w:ascii="Times New Roman" w:hAnsi="Times New Roman" w:cs="Times New Roman"/>
          <w:color w:val="auto"/>
        </w:rPr>
        <w:t>80</w:t>
      </w:r>
    </w:p>
    <w:p w14:paraId="693AF143" w14:textId="1659F655" w:rsidR="00F83A92" w:rsidRPr="00F83A92" w:rsidRDefault="00746196" w:rsidP="00E275B2">
      <w:pPr>
        <w:pStyle w:val="NormalWeb"/>
      </w:pPr>
      <w:r w:rsidRPr="00F83A92">
        <w:t xml:space="preserve">There is an </w:t>
      </w:r>
      <w:r w:rsidR="00616755">
        <w:rPr>
          <w:noProof/>
        </w:rPr>
        <w:t>HTTP</w:t>
      </w:r>
      <w:r w:rsidRPr="00F83A92">
        <w:t xml:space="preserve"> server listening on port 80.  It is likely Apache </w:t>
      </w:r>
      <w:r w:rsidRPr="00DC4AFB">
        <w:rPr>
          <w:noProof/>
        </w:rPr>
        <w:t>httpd</w:t>
      </w:r>
      <w:r w:rsidRPr="00F83A92">
        <w:t xml:space="preserve"> 2.4.18.</w:t>
      </w:r>
    </w:p>
    <w:p w14:paraId="2E516208" w14:textId="6AC1841D" w:rsidR="00B2422B" w:rsidRDefault="00B2422B" w:rsidP="00E275B2">
      <w:pPr>
        <w:pStyle w:val="NormalWeb"/>
      </w:pPr>
      <w:r>
        <w:t>Since we have HTTP running on port 80, let’s conduct a web server scan using Nikto</w:t>
      </w:r>
      <w:r w:rsidR="00F83A92">
        <w:t xml:space="preserve"> and </w:t>
      </w:r>
      <w:r w:rsidR="00F83A92" w:rsidRPr="00616755">
        <w:rPr>
          <w:noProof/>
        </w:rPr>
        <w:t>dirb</w:t>
      </w:r>
      <w:r>
        <w:t>.</w:t>
      </w:r>
    </w:p>
    <w:p w14:paraId="356324CD" w14:textId="012C8399" w:rsidR="002A2F99" w:rsidRDefault="00B2422B" w:rsidP="00E275B2">
      <w:pPr>
        <w:pStyle w:val="NormalWeb"/>
        <w:rPr>
          <w:rFonts w:ascii="Courier New" w:hAnsi="Courier New" w:cs="Courier New"/>
          <w:color w:val="FFFFFF" w:themeColor="background1"/>
        </w:rPr>
      </w:pPr>
      <w:r w:rsidRPr="00B2422B">
        <w:rPr>
          <w:rFonts w:ascii="Courier New" w:hAnsi="Courier New" w:cs="Courier New"/>
          <w:color w:val="FFFFFF" w:themeColor="background1"/>
          <w:highlight w:val="black"/>
        </w:rPr>
        <w:t>nikto -h</w:t>
      </w:r>
      <w:r w:rsidR="00E20127">
        <w:rPr>
          <w:rFonts w:ascii="Courier New" w:hAnsi="Courier New" w:cs="Courier New"/>
          <w:color w:val="FFFFFF" w:themeColor="background1"/>
          <w:highlight w:val="black"/>
        </w:rPr>
        <w:t>ost</w:t>
      </w:r>
      <w:r w:rsidRPr="00B2422B">
        <w:rPr>
          <w:rFonts w:ascii="Courier New" w:hAnsi="Courier New" w:cs="Courier New"/>
          <w:color w:val="FFFFFF" w:themeColor="background1"/>
          <w:highlight w:val="black"/>
        </w:rPr>
        <w:t xml:space="preserve"> 192.168.0.</w:t>
      </w:r>
      <w:r w:rsidR="00F428C6">
        <w:rPr>
          <w:rFonts w:ascii="Courier New" w:hAnsi="Courier New" w:cs="Courier New"/>
          <w:color w:val="FFFFFF" w:themeColor="background1"/>
          <w:highlight w:val="black"/>
        </w:rPr>
        <w:t>30</w:t>
      </w:r>
      <w:r w:rsidRPr="00B2422B">
        <w:rPr>
          <w:rFonts w:ascii="Courier New" w:hAnsi="Courier New" w:cs="Courier New"/>
          <w:color w:val="FFFFFF" w:themeColor="background1"/>
        </w:rPr>
        <w:t xml:space="preserve"> </w:t>
      </w:r>
    </w:p>
    <w:p w14:paraId="584AC89A" w14:textId="2D10ACA5" w:rsidR="00F83A92" w:rsidRDefault="00B2422B" w:rsidP="00E275B2">
      <w:pPr>
        <w:pStyle w:val="NormalWeb"/>
        <w:rPr>
          <w:rFonts w:ascii="Courier New" w:hAnsi="Courier New" w:cs="Courier New"/>
          <w:color w:val="FFFFFF" w:themeColor="background1"/>
        </w:rPr>
      </w:pPr>
      <w:r w:rsidRPr="00B2422B">
        <w:rPr>
          <w:rFonts w:ascii="Courier New" w:hAnsi="Courier New" w:cs="Courier New"/>
          <w:noProof/>
          <w:color w:val="FFFFFF" w:themeColor="background1"/>
        </w:rPr>
        <w:lastRenderedPageBreak/>
        <w:drawing>
          <wp:inline distT="0" distB="0" distL="0" distR="0" wp14:anchorId="22E88849" wp14:editId="1A94E101">
            <wp:extent cx="5943600" cy="2230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1240" w14:textId="3070DF53" w:rsidR="00F83A92" w:rsidRDefault="00F83A92" w:rsidP="00E275B2">
      <w:pPr>
        <w:pStyle w:val="NormalWeb"/>
        <w:rPr>
          <w:rFonts w:ascii="Courier New" w:hAnsi="Courier New" w:cs="Courier New"/>
          <w:color w:val="FFFFFF" w:themeColor="background1"/>
          <w:highlight w:val="black"/>
        </w:rPr>
      </w:pPr>
      <w:r w:rsidRPr="00616755">
        <w:rPr>
          <w:rFonts w:ascii="Courier New" w:hAnsi="Courier New" w:cs="Courier New"/>
          <w:noProof/>
          <w:color w:val="FFFFFF" w:themeColor="background1"/>
          <w:highlight w:val="black"/>
        </w:rPr>
        <w:t>dirb</w:t>
      </w:r>
      <w:r w:rsidRPr="00F83A92">
        <w:rPr>
          <w:rFonts w:ascii="Courier New" w:hAnsi="Courier New" w:cs="Courier New"/>
          <w:color w:val="FFFFFF" w:themeColor="background1"/>
          <w:highlight w:val="black"/>
        </w:rPr>
        <w:t xml:space="preserve"> </w:t>
      </w:r>
      <w:hyperlink r:id="rId15" w:history="1">
        <w:r w:rsidR="00313174" w:rsidRPr="00284646">
          <w:rPr>
            <w:rStyle w:val="Hyperlink"/>
            <w:rFonts w:ascii="Courier New" w:hAnsi="Courier New" w:cs="Courier New"/>
            <w:highlight w:val="black"/>
          </w:rPr>
          <w:t>http://192.168.0.30</w:t>
        </w:r>
      </w:hyperlink>
    </w:p>
    <w:p w14:paraId="7DF41DD0" w14:textId="66A02463" w:rsidR="00313174" w:rsidRDefault="00313174" w:rsidP="00E275B2">
      <w:pPr>
        <w:pStyle w:val="NormalWeb"/>
        <w:rPr>
          <w:rFonts w:ascii="Courier New" w:hAnsi="Courier New" w:cs="Courier New"/>
          <w:color w:val="FFFFFF" w:themeColor="background1"/>
          <w:highlight w:val="black"/>
        </w:rPr>
      </w:pPr>
      <w:r>
        <w:rPr>
          <w:rStyle w:val="ilfuvd"/>
          <w:b/>
          <w:bCs/>
        </w:rPr>
        <w:t>DIRB</w:t>
      </w:r>
      <w:r>
        <w:rPr>
          <w:rStyle w:val="ilfuvd"/>
        </w:rPr>
        <w:t xml:space="preserve"> is a Web Content Scanner. It looks for existing </w:t>
      </w:r>
      <w:r w:rsidRPr="00DC4AFB">
        <w:rPr>
          <w:rStyle w:val="ilfuvd"/>
          <w:noProof/>
        </w:rPr>
        <w:t>or</w:t>
      </w:r>
      <w:r w:rsidR="00DC4AFB">
        <w:rPr>
          <w:rStyle w:val="ilfuvd"/>
        </w:rPr>
        <w:t xml:space="preserve"> hidden</w:t>
      </w:r>
      <w:r>
        <w:rPr>
          <w:rStyle w:val="ilfuvd"/>
        </w:rPr>
        <w:t xml:space="preserve"> Web Objects. It works by launching a </w:t>
      </w:r>
      <w:r w:rsidR="00C455B9">
        <w:rPr>
          <w:rStyle w:val="ilfuvd"/>
        </w:rPr>
        <w:t>dictionary-based</w:t>
      </w:r>
      <w:r>
        <w:rPr>
          <w:rStyle w:val="ilfuvd"/>
        </w:rPr>
        <w:t xml:space="preserve"> attack against a web server and analyzing the response.</w:t>
      </w:r>
    </w:p>
    <w:p w14:paraId="31E093DF" w14:textId="25C511E4" w:rsidR="00867736" w:rsidRDefault="00867736" w:rsidP="00E275B2">
      <w:pPr>
        <w:pStyle w:val="NormalWeb"/>
        <w:rPr>
          <w:rFonts w:ascii="Courier New" w:hAnsi="Courier New" w:cs="Courier New"/>
          <w:color w:val="FFFFFF" w:themeColor="background1"/>
          <w:highlight w:val="black"/>
        </w:rPr>
      </w:pPr>
      <w:r w:rsidRPr="00867736">
        <w:rPr>
          <w:rFonts w:ascii="Courier New" w:hAnsi="Courier New" w:cs="Courier New"/>
          <w:noProof/>
          <w:color w:val="FFFFFF" w:themeColor="background1"/>
        </w:rPr>
        <w:drawing>
          <wp:inline distT="0" distB="0" distL="0" distR="0" wp14:anchorId="144C18A5" wp14:editId="605B45FC">
            <wp:extent cx="5419725" cy="32634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88" cy="32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1712" w14:textId="00444725" w:rsidR="00F83A92" w:rsidRPr="00F83A92" w:rsidRDefault="0056717A" w:rsidP="00E275B2">
      <w:pPr>
        <w:pStyle w:val="NormalWeb"/>
      </w:pPr>
      <w:proofErr w:type="spellStart"/>
      <w:r>
        <w:t>N</w:t>
      </w:r>
      <w:r w:rsidR="00F83A92" w:rsidRPr="00F83A92">
        <w:t>ikto</w:t>
      </w:r>
      <w:proofErr w:type="spellEnd"/>
      <w:r w:rsidR="00F83A92" w:rsidRPr="00F83A92">
        <w:t xml:space="preserve"> and </w:t>
      </w:r>
      <w:proofErr w:type="spellStart"/>
      <w:r w:rsidR="00F83A92" w:rsidRPr="00F83A92">
        <w:t>dirb</w:t>
      </w:r>
      <w:proofErr w:type="spellEnd"/>
      <w:r w:rsidR="00F83A92" w:rsidRPr="00F83A92">
        <w:t xml:space="preserve"> both indicate the existence of a secret directory at /secret/. Furthermore, the files and directories discovered by </w:t>
      </w:r>
      <w:proofErr w:type="spellStart"/>
      <w:r w:rsidR="00F83A92" w:rsidRPr="00F83A92">
        <w:t>dirb</w:t>
      </w:r>
      <w:proofErr w:type="spellEnd"/>
      <w:r w:rsidR="00F83A92" w:rsidRPr="00F83A92">
        <w:t xml:space="preserve"> suggest that /secret/ is a </w:t>
      </w:r>
      <w:r w:rsidR="00616755">
        <w:rPr>
          <w:noProof/>
        </w:rPr>
        <w:t>WordP</w:t>
      </w:r>
      <w:r w:rsidR="00F83A92" w:rsidRPr="00616755">
        <w:rPr>
          <w:noProof/>
        </w:rPr>
        <w:t>ress</w:t>
      </w:r>
      <w:r w:rsidR="00F83A92" w:rsidRPr="00F83A92">
        <w:t xml:space="preserve"> site.  Visiting the page confirms this, so we will run a scan to enumerate the site.</w:t>
      </w:r>
    </w:p>
    <w:p w14:paraId="48FDF2F3" w14:textId="5AEC212D" w:rsidR="007A70DA" w:rsidRDefault="00F83A92" w:rsidP="00E275B2">
      <w:pPr>
        <w:pStyle w:val="NormalWeb"/>
      </w:pPr>
      <w:r>
        <w:t>U</w:t>
      </w:r>
      <w:r w:rsidR="007A70DA" w:rsidRPr="007A70DA">
        <w:t xml:space="preserve">sing </w:t>
      </w:r>
      <w:r w:rsidR="007A70DA">
        <w:t>our</w:t>
      </w:r>
      <w:r w:rsidR="007A70DA" w:rsidRPr="007A70DA">
        <w:t xml:space="preserve"> browser</w:t>
      </w:r>
      <w:r w:rsidR="007A70DA">
        <w:t xml:space="preserve"> and the IP address of the target</w:t>
      </w:r>
      <w:r>
        <w:t>, we get the default page for the site.</w:t>
      </w:r>
    </w:p>
    <w:p w14:paraId="7093C894" w14:textId="566DA80A" w:rsidR="007A70DA" w:rsidRDefault="00F428C6" w:rsidP="00E275B2">
      <w:pPr>
        <w:pStyle w:val="NormalWeb"/>
      </w:pPr>
      <w:r w:rsidRPr="00F428C6">
        <w:rPr>
          <w:noProof/>
        </w:rPr>
        <w:lastRenderedPageBreak/>
        <w:drawing>
          <wp:inline distT="0" distB="0" distL="0" distR="0" wp14:anchorId="47D45ABA" wp14:editId="6D71FAEA">
            <wp:extent cx="3743325" cy="16593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329" cy="167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FB9" w14:textId="3DE1CD2F" w:rsidR="007A70DA" w:rsidRDefault="00F83A92" w:rsidP="00E275B2">
      <w:pPr>
        <w:pStyle w:val="NormalWeb"/>
      </w:pPr>
      <w:r>
        <w:t>A</w:t>
      </w:r>
      <w:r w:rsidR="007A70DA">
        <w:t xml:space="preserve">ppending/secret to the front of the IP </w:t>
      </w:r>
      <w:r w:rsidR="007A70DA" w:rsidRPr="00616755">
        <w:rPr>
          <w:noProof/>
        </w:rPr>
        <w:t>address</w:t>
      </w:r>
      <w:r>
        <w:t xml:space="preserve"> gives up the hidden page.</w:t>
      </w:r>
    </w:p>
    <w:p w14:paraId="5AD4BDF0" w14:textId="02647A02" w:rsidR="007A70DA" w:rsidRDefault="00F408BC" w:rsidP="00E275B2">
      <w:pPr>
        <w:pStyle w:val="NormalWeb"/>
      </w:pPr>
      <w:r w:rsidRPr="00F408BC">
        <w:rPr>
          <w:noProof/>
        </w:rPr>
        <w:drawing>
          <wp:inline distT="0" distB="0" distL="0" distR="0" wp14:anchorId="63A94816" wp14:editId="02DDAD3A">
            <wp:extent cx="2695575" cy="201601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8967" cy="20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3226" w14:textId="3CAAD86A" w:rsidR="007A70DA" w:rsidRDefault="007A70DA" w:rsidP="00E275B2">
      <w:pPr>
        <w:pStyle w:val="NormalWeb"/>
      </w:pPr>
      <w:r>
        <w:t xml:space="preserve">The website </w:t>
      </w:r>
      <w:r w:rsidRPr="00DC4AFB">
        <w:rPr>
          <w:noProof/>
        </w:rPr>
        <w:t>is distorted</w:t>
      </w:r>
      <w:r w:rsidR="00616755">
        <w:t>,</w:t>
      </w:r>
      <w:r>
        <w:t xml:space="preserve"> </w:t>
      </w:r>
      <w:r w:rsidRPr="00616755">
        <w:rPr>
          <w:noProof/>
        </w:rPr>
        <w:t>but</w:t>
      </w:r>
      <w:r>
        <w:t xml:space="preserve"> we now know this is a WordPress site. Let’s add the domain</w:t>
      </w:r>
      <w:r w:rsidR="00012ED2">
        <w:t xml:space="preserve"> name</w:t>
      </w:r>
      <w:r>
        <w:t xml:space="preserve"> to our </w:t>
      </w:r>
      <w:r w:rsidR="00012ED2">
        <w:t xml:space="preserve">Kali </w:t>
      </w:r>
      <w:r>
        <w:t xml:space="preserve">host file to see if we can get the theme page. </w:t>
      </w:r>
    </w:p>
    <w:p w14:paraId="12970B9D" w14:textId="7AAF996D" w:rsidR="007A70DA" w:rsidRDefault="007A70DA" w:rsidP="00E275B2">
      <w:pPr>
        <w:pStyle w:val="NormalWeb"/>
        <w:rPr>
          <w:rFonts w:ascii="Courier New" w:hAnsi="Courier New" w:cs="Courier New"/>
          <w:color w:val="FFFFFF" w:themeColor="background1"/>
          <w:highlight w:val="black"/>
        </w:rPr>
      </w:pPr>
      <w:r w:rsidRPr="007A70DA">
        <w:rPr>
          <w:rFonts w:ascii="Courier New" w:hAnsi="Courier New" w:cs="Courier New"/>
          <w:color w:val="FFFFFF" w:themeColor="background1"/>
          <w:highlight w:val="black"/>
        </w:rPr>
        <w:t>echo "192.168.0.</w:t>
      </w:r>
      <w:r w:rsidR="00F428C6">
        <w:rPr>
          <w:rFonts w:ascii="Courier New" w:hAnsi="Courier New" w:cs="Courier New"/>
          <w:color w:val="FFFFFF" w:themeColor="background1"/>
          <w:highlight w:val="black"/>
        </w:rPr>
        <w:t>30</w:t>
      </w:r>
      <w:r w:rsidRPr="007A70DA">
        <w:rPr>
          <w:rFonts w:ascii="Courier New" w:hAnsi="Courier New" w:cs="Courier New"/>
          <w:color w:val="FFFFFF" w:themeColor="background1"/>
          <w:highlight w:val="black"/>
        </w:rPr>
        <w:t xml:space="preserve"> </w:t>
      </w:r>
      <w:r w:rsidRPr="00DC4AFB">
        <w:rPr>
          <w:rFonts w:ascii="Courier New" w:hAnsi="Courier New" w:cs="Courier New"/>
          <w:noProof/>
          <w:color w:val="FFFFFF" w:themeColor="background1"/>
          <w:highlight w:val="black"/>
        </w:rPr>
        <w:t>vtcsec</w:t>
      </w:r>
      <w:r w:rsidRPr="007A70DA">
        <w:rPr>
          <w:rFonts w:ascii="Courier New" w:hAnsi="Courier New" w:cs="Courier New"/>
          <w:color w:val="FFFFFF" w:themeColor="background1"/>
          <w:highlight w:val="black"/>
        </w:rPr>
        <w:t>" &gt;&gt; /</w:t>
      </w:r>
      <w:proofErr w:type="spellStart"/>
      <w:r w:rsidRPr="007A70DA">
        <w:rPr>
          <w:rFonts w:ascii="Courier New" w:hAnsi="Courier New" w:cs="Courier New"/>
          <w:color w:val="FFFFFF" w:themeColor="background1"/>
          <w:highlight w:val="black"/>
        </w:rPr>
        <w:t>etc</w:t>
      </w:r>
      <w:proofErr w:type="spellEnd"/>
      <w:r w:rsidRPr="007A70DA">
        <w:rPr>
          <w:rFonts w:ascii="Courier New" w:hAnsi="Courier New" w:cs="Courier New"/>
          <w:color w:val="FFFFFF" w:themeColor="background1"/>
          <w:highlight w:val="black"/>
        </w:rPr>
        <w:t>/hosts</w:t>
      </w:r>
    </w:p>
    <w:p w14:paraId="556AA9E5" w14:textId="6998F195" w:rsidR="007A70DA" w:rsidRPr="007A70DA" w:rsidRDefault="00F408BC" w:rsidP="00E275B2">
      <w:pPr>
        <w:pStyle w:val="NormalWeb"/>
        <w:rPr>
          <w:rFonts w:ascii="Courier New" w:hAnsi="Courier New" w:cs="Courier New"/>
          <w:color w:val="FFFFFF" w:themeColor="background1"/>
        </w:rPr>
      </w:pPr>
      <w:r w:rsidRPr="00F408BC">
        <w:rPr>
          <w:rFonts w:ascii="Courier New" w:hAnsi="Courier New" w:cs="Courier New"/>
          <w:noProof/>
          <w:color w:val="FFFFFF" w:themeColor="background1"/>
        </w:rPr>
        <w:drawing>
          <wp:inline distT="0" distB="0" distL="0" distR="0" wp14:anchorId="2B78C15B" wp14:editId="205B5F53">
            <wp:extent cx="5943600" cy="843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3924" w14:textId="51F88A8E" w:rsidR="007A70DA" w:rsidRDefault="007A70DA" w:rsidP="00E275B2">
      <w:pPr>
        <w:pStyle w:val="NormalWeb"/>
      </w:pPr>
      <w:r>
        <w:t xml:space="preserve">Using the same IP and URL for the </w:t>
      </w:r>
      <w:r w:rsidR="00F83A92">
        <w:t xml:space="preserve">/secret/ page and </w:t>
      </w:r>
      <w:r>
        <w:t xml:space="preserve">we </w:t>
      </w:r>
      <w:r w:rsidR="00012ED2">
        <w:t xml:space="preserve">now </w:t>
      </w:r>
      <w:r>
        <w:t>ge</w:t>
      </w:r>
      <w:r w:rsidR="00F408BC">
        <w:t>t the WordPress theme page properly rendered.</w:t>
      </w:r>
    </w:p>
    <w:p w14:paraId="444F1F64" w14:textId="78FBEDC0" w:rsidR="007A70DA" w:rsidRPr="007A70DA" w:rsidRDefault="00F408BC" w:rsidP="00E275B2">
      <w:pPr>
        <w:pStyle w:val="NormalWeb"/>
      </w:pPr>
      <w:r>
        <w:rPr>
          <w:noProof/>
        </w:rPr>
        <w:lastRenderedPageBreak/>
        <w:drawing>
          <wp:inline distT="0" distB="0" distL="0" distR="0" wp14:anchorId="24EEB8EE" wp14:editId="32E01067">
            <wp:extent cx="4111799" cy="25146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09" cy="252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D796" w14:textId="1038B3D0" w:rsidR="002A2F99" w:rsidRDefault="00782548" w:rsidP="00E275B2">
      <w:pPr>
        <w:pStyle w:val="NormalWeb"/>
      </w:pPr>
      <w:r w:rsidRPr="00782548">
        <w:t xml:space="preserve">Scroll down </w:t>
      </w:r>
      <w:r w:rsidR="00012ED2">
        <w:t xml:space="preserve">the page until </w:t>
      </w:r>
      <w:r w:rsidRPr="00782548">
        <w:t xml:space="preserve">to you </w:t>
      </w:r>
      <w:r w:rsidR="00012ED2">
        <w:t xml:space="preserve">come to link for the </w:t>
      </w:r>
      <w:r w:rsidRPr="00616755">
        <w:rPr>
          <w:noProof/>
        </w:rPr>
        <w:t>log</w:t>
      </w:r>
      <w:r w:rsidR="00E20127" w:rsidRPr="00616755">
        <w:rPr>
          <w:noProof/>
        </w:rPr>
        <w:t>in</w:t>
      </w:r>
      <w:r w:rsidR="00E20127">
        <w:t>.</w:t>
      </w:r>
      <w:r w:rsidRPr="00782548">
        <w:t xml:space="preserve"> </w:t>
      </w:r>
    </w:p>
    <w:p w14:paraId="66A5E3EF" w14:textId="2FA15D28" w:rsidR="00782548" w:rsidRDefault="00782548" w:rsidP="00E275B2">
      <w:pPr>
        <w:pStyle w:val="NormalWeb"/>
      </w:pPr>
      <w:r>
        <w:rPr>
          <w:noProof/>
        </w:rPr>
        <w:drawing>
          <wp:inline distT="0" distB="0" distL="0" distR="0" wp14:anchorId="577D49F9" wp14:editId="363172BB">
            <wp:extent cx="3067050" cy="178168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54" cy="18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F9EAC" w14:textId="2FDDEA9A" w:rsidR="00782548" w:rsidRDefault="00012ED2" w:rsidP="00E275B2">
      <w:pPr>
        <w:pStyle w:val="NormalWeb"/>
      </w:pPr>
      <w:r>
        <w:t>Nearly all well know applications</w:t>
      </w:r>
      <w:r w:rsidR="00616755">
        <w:t>,</w:t>
      </w:r>
      <w:r>
        <w:t xml:space="preserve"> </w:t>
      </w:r>
      <w:r w:rsidRPr="00616755">
        <w:rPr>
          <w:noProof/>
        </w:rPr>
        <w:t>and</w:t>
      </w:r>
      <w:r>
        <w:t xml:space="preserve"> networking devices come preconfigured with a default </w:t>
      </w:r>
      <w:r w:rsidRPr="00616755">
        <w:rPr>
          <w:noProof/>
        </w:rPr>
        <w:t>username</w:t>
      </w:r>
      <w:r>
        <w:t xml:space="preserve"> and password. </w:t>
      </w:r>
      <w:r w:rsidR="00782548">
        <w:t xml:space="preserve">We should always try the well-known default </w:t>
      </w:r>
      <w:r w:rsidR="00782548" w:rsidRPr="00616755">
        <w:rPr>
          <w:noProof/>
        </w:rPr>
        <w:t>username</w:t>
      </w:r>
      <w:r w:rsidR="00782548">
        <w:t xml:space="preserve"> password when attempting to guess the login information. For</w:t>
      </w:r>
      <w:r>
        <w:t xml:space="preserve"> </w:t>
      </w:r>
      <w:r w:rsidR="00C758D5">
        <w:t>example, for</w:t>
      </w:r>
      <w:r w:rsidR="00782548">
        <w:t xml:space="preserve"> a Cisco appliance out of the </w:t>
      </w:r>
      <w:r w:rsidR="00782548" w:rsidRPr="00616755">
        <w:rPr>
          <w:noProof/>
        </w:rPr>
        <w:t>box</w:t>
      </w:r>
      <w:r w:rsidR="00616755">
        <w:rPr>
          <w:noProof/>
        </w:rPr>
        <w:t>,</w:t>
      </w:r>
      <w:r w:rsidR="00782548">
        <w:t xml:space="preserve"> </w:t>
      </w:r>
      <w:r w:rsidR="00C758D5">
        <w:t>the default username</w:t>
      </w:r>
      <w:r w:rsidR="00616755">
        <w:t>,</w:t>
      </w:r>
      <w:r w:rsidR="00C758D5">
        <w:t xml:space="preserve"> </w:t>
      </w:r>
      <w:r w:rsidR="00C758D5" w:rsidRPr="00616755">
        <w:rPr>
          <w:noProof/>
        </w:rPr>
        <w:t>and</w:t>
      </w:r>
      <w:r w:rsidR="00C758D5">
        <w:t xml:space="preserve"> password </w:t>
      </w:r>
      <w:r w:rsidR="00C758D5" w:rsidRPr="00616755">
        <w:rPr>
          <w:noProof/>
        </w:rPr>
        <w:t>are</w:t>
      </w:r>
      <w:r w:rsidR="00C758D5">
        <w:t xml:space="preserve"> cisco: </w:t>
      </w:r>
      <w:r w:rsidR="00C758D5" w:rsidRPr="00616755">
        <w:rPr>
          <w:noProof/>
        </w:rPr>
        <w:t>cisco</w:t>
      </w:r>
      <w:r w:rsidR="00616755" w:rsidRPr="00616755">
        <w:rPr>
          <w:noProof/>
        </w:rPr>
        <w:t>,</w:t>
      </w:r>
      <w:r w:rsidR="00782548">
        <w:t xml:space="preserve"> </w:t>
      </w:r>
      <w:r w:rsidR="00782548" w:rsidRPr="00616755">
        <w:rPr>
          <w:noProof/>
        </w:rPr>
        <w:t>and</w:t>
      </w:r>
      <w:r w:rsidR="00782548">
        <w:t xml:space="preserve"> for a WordPress site it is, admin:</w:t>
      </w:r>
      <w:r w:rsidR="00C758D5">
        <w:t xml:space="preserve"> </w:t>
      </w:r>
      <w:r w:rsidR="00782548">
        <w:t xml:space="preserve">admin. </w:t>
      </w:r>
    </w:p>
    <w:p w14:paraId="1FBBC565" w14:textId="48E73234" w:rsidR="00782548" w:rsidRDefault="00782548" w:rsidP="00E275B2">
      <w:pPr>
        <w:pStyle w:val="NormalWeb"/>
      </w:pPr>
      <w:r>
        <w:t xml:space="preserve">We attempt to </w:t>
      </w:r>
      <w:r w:rsidRPr="00616755">
        <w:rPr>
          <w:noProof/>
        </w:rPr>
        <w:t>log</w:t>
      </w:r>
      <w:r w:rsidR="00616755">
        <w:rPr>
          <w:noProof/>
        </w:rPr>
        <w:t>i</w:t>
      </w:r>
      <w:r w:rsidRPr="00616755">
        <w:rPr>
          <w:noProof/>
        </w:rPr>
        <w:t>n</w:t>
      </w:r>
      <w:r>
        <w:t xml:space="preserve"> </w:t>
      </w:r>
      <w:r w:rsidRPr="00616755">
        <w:rPr>
          <w:noProof/>
        </w:rPr>
        <w:t>into</w:t>
      </w:r>
      <w:r>
        <w:t xml:space="preserve"> the word press site using the default </w:t>
      </w:r>
      <w:r w:rsidRPr="00616755">
        <w:rPr>
          <w:noProof/>
        </w:rPr>
        <w:t>username</w:t>
      </w:r>
      <w:r>
        <w:t xml:space="preserve"> and password</w:t>
      </w:r>
      <w:r w:rsidR="00C758D5">
        <w:t xml:space="preserve"> of admin: admin</w:t>
      </w:r>
      <w:r>
        <w:t xml:space="preserve">. </w:t>
      </w:r>
    </w:p>
    <w:p w14:paraId="3213CF50" w14:textId="5E56F9BD" w:rsidR="00782548" w:rsidRDefault="00782548" w:rsidP="00E275B2">
      <w:pPr>
        <w:pStyle w:val="NormalWeb"/>
      </w:pPr>
      <w:r w:rsidRPr="00782548">
        <w:rPr>
          <w:noProof/>
        </w:rPr>
        <w:lastRenderedPageBreak/>
        <w:drawing>
          <wp:inline distT="0" distB="0" distL="0" distR="0" wp14:anchorId="11B3C2AA" wp14:editId="5DF7BA01">
            <wp:extent cx="2218944" cy="227918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1472" cy="23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BFB2" w14:textId="56F5E9E5" w:rsidR="00782548" w:rsidRDefault="00782548" w:rsidP="00E275B2">
      <w:pPr>
        <w:pStyle w:val="NormalWeb"/>
      </w:pPr>
      <w:r>
        <w:t xml:space="preserve">And we are </w:t>
      </w:r>
      <w:r w:rsidRPr="00DC4AFB">
        <w:rPr>
          <w:noProof/>
        </w:rPr>
        <w:t>in</w:t>
      </w:r>
      <w:r>
        <w:t xml:space="preserve">! We </w:t>
      </w:r>
      <w:r w:rsidR="00C758D5">
        <w:t xml:space="preserve">now </w:t>
      </w:r>
      <w:r>
        <w:t xml:space="preserve">have complete administrative access to the WordPress site. </w:t>
      </w:r>
      <w:r w:rsidR="00B0404D" w:rsidRPr="00DC4AFB">
        <w:rPr>
          <w:noProof/>
        </w:rPr>
        <w:t>This</w:t>
      </w:r>
      <w:r w:rsidR="00B0404D">
        <w:t xml:space="preserve"> is more common than you might think. </w:t>
      </w:r>
      <w:r w:rsidR="00C758D5">
        <w:t xml:space="preserve">As a pentester or hacker, you will find plenty of default </w:t>
      </w:r>
      <w:r w:rsidR="00C758D5" w:rsidRPr="00616755">
        <w:rPr>
          <w:noProof/>
        </w:rPr>
        <w:t>usernames</w:t>
      </w:r>
      <w:r w:rsidR="00C758D5">
        <w:t xml:space="preserve"> and passwords </w:t>
      </w:r>
      <w:r w:rsidR="00C758D5" w:rsidRPr="00DC4AFB">
        <w:rPr>
          <w:noProof/>
        </w:rPr>
        <w:t>being used</w:t>
      </w:r>
      <w:r w:rsidR="00C758D5">
        <w:t>.</w:t>
      </w:r>
    </w:p>
    <w:p w14:paraId="41C2CF1B" w14:textId="3A4E7E44" w:rsidR="00623984" w:rsidRDefault="00623984" w:rsidP="00623984">
      <w:pPr>
        <w:pStyle w:val="NormalWeb"/>
      </w:pPr>
      <w:r>
        <w:t xml:space="preserve">We need not waste our times trying to guess </w:t>
      </w:r>
      <w:r w:rsidRPr="00616755">
        <w:rPr>
          <w:noProof/>
        </w:rPr>
        <w:t>login</w:t>
      </w:r>
      <w:r>
        <w:t xml:space="preserve"> credentials. These can be discovered using any number vulnerability scanners which will have a signature file that will attempt to login using the default credentials. </w:t>
      </w:r>
    </w:p>
    <w:p w14:paraId="699012A7" w14:textId="173A620D" w:rsidR="00623984" w:rsidRDefault="00623984" w:rsidP="00623984">
      <w:pPr>
        <w:pStyle w:val="NormalWeb"/>
      </w:pPr>
      <w:r>
        <w:t xml:space="preserve">For a WordPress, we can use </w:t>
      </w:r>
      <w:proofErr w:type="spellStart"/>
      <w:r w:rsidRPr="00C758D5">
        <w:rPr>
          <w:rFonts w:ascii="Courier New" w:hAnsi="Courier New" w:cs="Courier New"/>
          <w:b/>
        </w:rPr>
        <w:t>wpscan</w:t>
      </w:r>
      <w:proofErr w:type="spellEnd"/>
      <w:r>
        <w:t xml:space="preserve"> scan to </w:t>
      </w:r>
      <w:r w:rsidRPr="00616755">
        <w:rPr>
          <w:noProof/>
        </w:rPr>
        <w:t>brute</w:t>
      </w:r>
      <w:r w:rsidR="00616755">
        <w:rPr>
          <w:noProof/>
        </w:rPr>
        <w:t>-</w:t>
      </w:r>
      <w:r w:rsidRPr="00616755">
        <w:rPr>
          <w:noProof/>
        </w:rPr>
        <w:t>force</w:t>
      </w:r>
      <w:r>
        <w:t xml:space="preserve"> the </w:t>
      </w:r>
      <w:r w:rsidRPr="00616755">
        <w:rPr>
          <w:noProof/>
        </w:rPr>
        <w:t>login</w:t>
      </w:r>
      <w:r>
        <w:t xml:space="preserve"> credentials for a WordPress site. </w:t>
      </w:r>
    </w:p>
    <w:p w14:paraId="00A81083" w14:textId="50CBFB75" w:rsidR="00867736" w:rsidRPr="00867736" w:rsidRDefault="00867736" w:rsidP="00623984">
      <w:pPr>
        <w:pStyle w:val="NormalWeb"/>
        <w:rPr>
          <w:rFonts w:ascii="Courier New" w:hAnsi="Courier New" w:cs="Courier New"/>
          <w:color w:val="FFFFFF" w:themeColor="background1"/>
        </w:rPr>
      </w:pPr>
      <w:proofErr w:type="spellStart"/>
      <w:r w:rsidRPr="00867736">
        <w:rPr>
          <w:rFonts w:ascii="Courier New" w:hAnsi="Courier New" w:cs="Courier New"/>
          <w:color w:val="FFFFFF" w:themeColor="background1"/>
          <w:highlight w:val="black"/>
        </w:rPr>
        <w:t>wpscan</w:t>
      </w:r>
      <w:proofErr w:type="spellEnd"/>
      <w:r w:rsidRPr="00867736">
        <w:rPr>
          <w:rFonts w:ascii="Courier New" w:hAnsi="Courier New" w:cs="Courier New"/>
          <w:color w:val="FFFFFF" w:themeColor="background1"/>
          <w:highlight w:val="black"/>
        </w:rPr>
        <w:t xml:space="preserve"> -u http://</w:t>
      </w:r>
      <w:r w:rsidR="00A00493">
        <w:rPr>
          <w:rFonts w:ascii="Courier New" w:hAnsi="Courier New" w:cs="Courier New"/>
          <w:color w:val="FFFFFF" w:themeColor="background1"/>
          <w:highlight w:val="black"/>
        </w:rPr>
        <w:t>192.168.0.30</w:t>
      </w:r>
      <w:r w:rsidRPr="00867736">
        <w:rPr>
          <w:rFonts w:ascii="Courier New" w:hAnsi="Courier New" w:cs="Courier New"/>
          <w:color w:val="FFFFFF" w:themeColor="background1"/>
          <w:highlight w:val="black"/>
        </w:rPr>
        <w:t>/</w:t>
      </w:r>
      <w:r w:rsidRPr="00A00493">
        <w:rPr>
          <w:rFonts w:ascii="Courier New" w:hAnsi="Courier New" w:cs="Courier New"/>
          <w:color w:val="FFFFFF" w:themeColor="background1"/>
          <w:highlight w:val="black"/>
        </w:rPr>
        <w:t xml:space="preserve">secret/ </w:t>
      </w:r>
      <w:r w:rsidR="00A00493" w:rsidRPr="00A00493">
        <w:rPr>
          <w:rFonts w:ascii="Courier New" w:hAnsi="Courier New" w:cs="Courier New"/>
          <w:color w:val="FFFFFF" w:themeColor="background1"/>
          <w:highlight w:val="black"/>
        </w:rPr>
        <w:t xml:space="preserve">--enumerate </w:t>
      </w:r>
      <w:r w:rsidR="00A00493" w:rsidRPr="00DC4AFB">
        <w:rPr>
          <w:rFonts w:ascii="Courier New" w:hAnsi="Courier New" w:cs="Courier New"/>
          <w:noProof/>
          <w:color w:val="FFFFFF" w:themeColor="background1"/>
          <w:highlight w:val="black"/>
        </w:rPr>
        <w:t>u</w:t>
      </w:r>
    </w:p>
    <w:p w14:paraId="46035DF5" w14:textId="45D45EC5" w:rsidR="00623984" w:rsidRDefault="00F83A92" w:rsidP="00623984">
      <w:pPr>
        <w:pStyle w:val="NormalWeb"/>
      </w:pPr>
      <w:r w:rsidRPr="00F83A92">
        <w:rPr>
          <w:rFonts w:ascii="Courier New" w:hAnsi="Courier New" w:cs="Courier New"/>
          <w:color w:val="FFFFFF" w:themeColor="background1"/>
        </w:rPr>
        <w:t>o-banner</w:t>
      </w:r>
      <w:r w:rsidR="00623984" w:rsidRPr="00F408BC">
        <w:rPr>
          <w:noProof/>
        </w:rPr>
        <w:drawing>
          <wp:inline distT="0" distB="0" distL="0" distR="0" wp14:anchorId="150F07C7" wp14:editId="7CAA0860">
            <wp:extent cx="5943600" cy="622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56A0" w14:textId="77777777" w:rsidR="00623984" w:rsidRDefault="00623984" w:rsidP="00623984">
      <w:pPr>
        <w:pStyle w:val="NormalWeb"/>
      </w:pPr>
      <w:r>
        <w:rPr>
          <w:noProof/>
        </w:rPr>
        <w:drawing>
          <wp:inline distT="0" distB="0" distL="0" distR="0" wp14:anchorId="221035BA" wp14:editId="62E9D4F2">
            <wp:extent cx="5943600" cy="167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EAB4" w14:textId="77777777" w:rsidR="00623984" w:rsidRDefault="00623984" w:rsidP="00623984">
      <w:pPr>
        <w:pStyle w:val="NormalWeb"/>
      </w:pPr>
      <w:r>
        <w:lastRenderedPageBreak/>
        <w:t xml:space="preserve">We can now use </w:t>
      </w:r>
      <w:proofErr w:type="spellStart"/>
      <w:r w:rsidRPr="00C87C82">
        <w:rPr>
          <w:rFonts w:ascii="Courier New" w:hAnsi="Courier New" w:cs="Courier New"/>
          <w:b/>
        </w:rPr>
        <w:t>wpscan</w:t>
      </w:r>
      <w:proofErr w:type="spellEnd"/>
      <w:r>
        <w:t xml:space="preserve"> with a wordlist to try and brute force the password. </w:t>
      </w:r>
    </w:p>
    <w:p w14:paraId="30BBC62C" w14:textId="77777777" w:rsidR="00623984" w:rsidRDefault="00623984" w:rsidP="00623984">
      <w:pPr>
        <w:pStyle w:val="NormalWeb"/>
        <w:rPr>
          <w:rFonts w:ascii="Courier New" w:hAnsi="Courier New" w:cs="Courier New"/>
          <w:color w:val="FFFFFF" w:themeColor="background1"/>
          <w:highlight w:val="black"/>
        </w:rPr>
      </w:pPr>
      <w:proofErr w:type="spellStart"/>
      <w:r w:rsidRPr="00C87C82">
        <w:rPr>
          <w:rFonts w:ascii="Courier New" w:hAnsi="Courier New" w:cs="Courier New"/>
          <w:color w:val="FFFFFF" w:themeColor="background1"/>
          <w:highlight w:val="black"/>
        </w:rPr>
        <w:t>wpscan</w:t>
      </w:r>
      <w:proofErr w:type="spellEnd"/>
      <w:r w:rsidRPr="00C87C82">
        <w:rPr>
          <w:rFonts w:ascii="Courier New" w:hAnsi="Courier New" w:cs="Courier New"/>
          <w:color w:val="FFFFFF" w:themeColor="background1"/>
          <w:highlight w:val="black"/>
        </w:rPr>
        <w:t xml:space="preserve"> --</w:t>
      </w:r>
      <w:r w:rsidRPr="00616755">
        <w:rPr>
          <w:rFonts w:ascii="Courier New" w:hAnsi="Courier New" w:cs="Courier New"/>
          <w:noProof/>
          <w:color w:val="FFFFFF" w:themeColor="background1"/>
          <w:highlight w:val="black"/>
        </w:rPr>
        <w:t>url</w:t>
      </w:r>
      <w:r w:rsidRPr="00C87C82">
        <w:rPr>
          <w:rFonts w:ascii="Courier New" w:hAnsi="Courier New" w:cs="Courier New"/>
          <w:color w:val="FFFFFF" w:themeColor="background1"/>
          <w:highlight w:val="black"/>
        </w:rPr>
        <w:t xml:space="preserve"> 192.168.0.30/secret --wordlist /</w:t>
      </w:r>
      <w:proofErr w:type="spellStart"/>
      <w:r w:rsidRPr="00C87C82">
        <w:rPr>
          <w:rFonts w:ascii="Courier New" w:hAnsi="Courier New" w:cs="Courier New"/>
          <w:color w:val="FFFFFF" w:themeColor="background1"/>
          <w:highlight w:val="black"/>
        </w:rPr>
        <w:t>usr</w:t>
      </w:r>
      <w:proofErr w:type="spellEnd"/>
      <w:r w:rsidRPr="00C87C82">
        <w:rPr>
          <w:rFonts w:ascii="Courier New" w:hAnsi="Courier New" w:cs="Courier New"/>
          <w:color w:val="FFFFFF" w:themeColor="background1"/>
          <w:highlight w:val="black"/>
        </w:rPr>
        <w:t>/share/wordlists/</w:t>
      </w:r>
      <w:proofErr w:type="spellStart"/>
      <w:r w:rsidRPr="00C87C82">
        <w:rPr>
          <w:rFonts w:ascii="Courier New" w:hAnsi="Courier New" w:cs="Courier New"/>
          <w:color w:val="FFFFFF" w:themeColor="background1"/>
          <w:highlight w:val="black"/>
        </w:rPr>
        <w:t>dirb</w:t>
      </w:r>
      <w:proofErr w:type="spellEnd"/>
      <w:r w:rsidRPr="00C87C82">
        <w:rPr>
          <w:rFonts w:ascii="Courier New" w:hAnsi="Courier New" w:cs="Courier New"/>
          <w:color w:val="FFFFFF" w:themeColor="background1"/>
          <w:highlight w:val="black"/>
        </w:rPr>
        <w:t>/big.txt --threads 2</w:t>
      </w:r>
    </w:p>
    <w:p w14:paraId="2EAE441A" w14:textId="77777777" w:rsidR="00623984" w:rsidRDefault="00623984" w:rsidP="00623984">
      <w:pPr>
        <w:pStyle w:val="NormalWeb"/>
        <w:rPr>
          <w:rFonts w:ascii="Courier New" w:hAnsi="Courier New" w:cs="Courier New"/>
        </w:rPr>
      </w:pPr>
      <w:r w:rsidRPr="00C87C82">
        <w:rPr>
          <w:rFonts w:ascii="Courier New" w:hAnsi="Courier New" w:cs="Courier New"/>
          <w:noProof/>
        </w:rPr>
        <w:drawing>
          <wp:inline distT="0" distB="0" distL="0" distR="0" wp14:anchorId="3F9B207B" wp14:editId="3D39DCFC">
            <wp:extent cx="5943600" cy="372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632C" w14:textId="5FBEA67F" w:rsidR="00623984" w:rsidRDefault="00623984" w:rsidP="00623984">
      <w:pPr>
        <w:pStyle w:val="NormalWeb"/>
      </w:pPr>
      <w:r>
        <w:t xml:space="preserve">Reading the scan results it seems we did not recover a password, but there is an error message “We received an unknown response for login: </w:t>
      </w:r>
      <w:r>
        <w:rPr>
          <w:rStyle w:val="Strong"/>
        </w:rPr>
        <w:t>admin</w:t>
      </w:r>
      <w:r>
        <w:t xml:space="preserve"> and password: </w:t>
      </w:r>
      <w:r>
        <w:rPr>
          <w:rStyle w:val="Strong"/>
        </w:rPr>
        <w:t>admin</w:t>
      </w:r>
      <w:r w:rsidR="00616755">
        <w:rPr>
          <w:noProof/>
        </w:rPr>
        <w:t>.”</w:t>
      </w:r>
      <w:r>
        <w:t xml:space="preserve">  </w:t>
      </w:r>
      <w:proofErr w:type="gramStart"/>
      <w:r>
        <w:t>So</w:t>
      </w:r>
      <w:proofErr w:type="gramEnd"/>
      <w:r>
        <w:t xml:space="preserve"> we did </w:t>
      </w:r>
      <w:r w:rsidRPr="00616755">
        <w:rPr>
          <w:noProof/>
        </w:rPr>
        <w:t>brute</w:t>
      </w:r>
      <w:r w:rsidR="00616755">
        <w:rPr>
          <w:noProof/>
        </w:rPr>
        <w:t>-</w:t>
      </w:r>
      <w:r w:rsidRPr="00616755">
        <w:rPr>
          <w:noProof/>
        </w:rPr>
        <w:t>force</w:t>
      </w:r>
      <w:r>
        <w:t xml:space="preserve"> the site and recovered admin: admin as the username and password.</w:t>
      </w:r>
    </w:p>
    <w:p w14:paraId="3963B927" w14:textId="71FAE837" w:rsidR="00623984" w:rsidRDefault="00623984" w:rsidP="00E275B2">
      <w:pPr>
        <w:pStyle w:val="NormalWeb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FDF8244" wp14:editId="6C9558EC">
            <wp:extent cx="5934075" cy="1895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8954" w14:textId="21602D04" w:rsidR="00623984" w:rsidRDefault="00623984" w:rsidP="00E275B2">
      <w:pPr>
        <w:pStyle w:val="NormalWeb"/>
      </w:pPr>
      <w:r w:rsidRPr="00623984">
        <w:t xml:space="preserve">Back to </w:t>
      </w:r>
      <w:r w:rsidR="003833E3">
        <w:t xml:space="preserve">our </w:t>
      </w:r>
      <w:r w:rsidRPr="00623984">
        <w:t xml:space="preserve">WordPress </w:t>
      </w:r>
      <w:r w:rsidR="00271656">
        <w:t>login page</w:t>
      </w:r>
      <w:r w:rsidR="00616755">
        <w:t>, we type in admin as the username and admin as the password</w:t>
      </w:r>
      <w:r w:rsidR="00271656">
        <w:t>. Success!</w:t>
      </w:r>
    </w:p>
    <w:p w14:paraId="292DF5E6" w14:textId="7DD94460" w:rsidR="003833E3" w:rsidRDefault="003833E3" w:rsidP="00E275B2">
      <w:pPr>
        <w:pStyle w:val="NormalWeb"/>
      </w:pPr>
      <w:r>
        <w:rPr>
          <w:noProof/>
        </w:rPr>
        <w:drawing>
          <wp:inline distT="0" distB="0" distL="0" distR="0" wp14:anchorId="39973346" wp14:editId="0937E664">
            <wp:extent cx="4305300" cy="252927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127" cy="254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D968" w14:textId="19FD81BB" w:rsidR="003833E3" w:rsidRDefault="00623984" w:rsidP="00E275B2">
      <w:pPr>
        <w:pStyle w:val="NormalWeb"/>
      </w:pPr>
      <w:r>
        <w:lastRenderedPageBreak/>
        <w:t xml:space="preserve">We have logged onto the </w:t>
      </w:r>
      <w:r w:rsidR="003833E3">
        <w:t>WordPress</w:t>
      </w:r>
      <w:r>
        <w:t xml:space="preserve"> site </w:t>
      </w:r>
      <w:r w:rsidR="003833E3">
        <w:t xml:space="preserve">with full administrative </w:t>
      </w:r>
      <w:r w:rsidR="00775C26">
        <w:t>access</w:t>
      </w:r>
      <w:r w:rsidR="00616755">
        <w:rPr>
          <w:noProof/>
        </w:rPr>
        <w:t>;</w:t>
      </w:r>
      <w:r w:rsidR="00775C26" w:rsidRPr="00616755">
        <w:rPr>
          <w:noProof/>
        </w:rPr>
        <w:t xml:space="preserve"> </w:t>
      </w:r>
      <w:r w:rsidR="00867736" w:rsidRPr="00616755">
        <w:rPr>
          <w:noProof/>
        </w:rPr>
        <w:t>this</w:t>
      </w:r>
      <w:r w:rsidR="00775C26">
        <w:t xml:space="preserve"> will allow </w:t>
      </w:r>
      <w:r w:rsidR="00867736">
        <w:t xml:space="preserve">us </w:t>
      </w:r>
      <w:r w:rsidR="00775C26">
        <w:t xml:space="preserve">to upload </w:t>
      </w:r>
      <w:r w:rsidR="00867736">
        <w:t>and run files on the server</w:t>
      </w:r>
      <w:r w:rsidR="00775C26">
        <w:t>.</w:t>
      </w:r>
    </w:p>
    <w:p w14:paraId="11B9A6E8" w14:textId="09B19947" w:rsidR="00EF7493" w:rsidRPr="00A76130" w:rsidRDefault="00867736" w:rsidP="00E275B2">
      <w:pPr>
        <w:pStyle w:val="NormalWeb"/>
        <w:rPr>
          <w:b/>
          <w:sz w:val="28"/>
          <w:szCs w:val="28"/>
        </w:rPr>
      </w:pPr>
      <w:r w:rsidRPr="00A76130">
        <w:rPr>
          <w:b/>
          <w:sz w:val="28"/>
          <w:szCs w:val="28"/>
        </w:rPr>
        <w:t>Vulnerability Analysis</w:t>
      </w:r>
    </w:p>
    <w:p w14:paraId="0B1E49E3" w14:textId="6A2B9AA5" w:rsidR="00271656" w:rsidRDefault="00271656" w:rsidP="00E275B2">
      <w:pPr>
        <w:pStyle w:val="NormalWeb"/>
      </w:pPr>
      <w:r>
        <w:t xml:space="preserve">We have two additional ports to examine. Using </w:t>
      </w:r>
      <w:r w:rsidRPr="00616755">
        <w:rPr>
          <w:noProof/>
        </w:rPr>
        <w:t>searchsploit</w:t>
      </w:r>
      <w:r>
        <w:t xml:space="preserve">, we can look for any known exploit that might </w:t>
      </w:r>
      <w:r w:rsidRPr="00DC4AFB">
        <w:rPr>
          <w:noProof/>
        </w:rPr>
        <w:t>be used</w:t>
      </w:r>
      <w:r>
        <w:t xml:space="preserve"> against the FTP service </w:t>
      </w:r>
      <w:r w:rsidRPr="00616755">
        <w:rPr>
          <w:noProof/>
        </w:rPr>
        <w:t>a</w:t>
      </w:r>
      <w:r w:rsidR="00616755">
        <w:rPr>
          <w:noProof/>
        </w:rPr>
        <w:t>n</w:t>
      </w:r>
      <w:r w:rsidRPr="00616755">
        <w:rPr>
          <w:noProof/>
        </w:rPr>
        <w:t>d</w:t>
      </w:r>
      <w:r>
        <w:t xml:space="preserve"> version running on the server, </w:t>
      </w:r>
      <w:proofErr w:type="spellStart"/>
      <w:r>
        <w:t>ProFTPD</w:t>
      </w:r>
      <w:proofErr w:type="spellEnd"/>
      <w:r>
        <w:t xml:space="preserve"> 1.3.3c</w:t>
      </w:r>
    </w:p>
    <w:p w14:paraId="2570A11A" w14:textId="4C9220DF" w:rsidR="00234993" w:rsidRPr="00234993" w:rsidRDefault="00234993" w:rsidP="00E275B2">
      <w:pPr>
        <w:pStyle w:val="NormalWeb"/>
        <w:rPr>
          <w:b/>
        </w:rPr>
      </w:pPr>
      <w:r w:rsidRPr="00234993">
        <w:rPr>
          <w:b/>
        </w:rPr>
        <w:t>FTP</w:t>
      </w:r>
    </w:p>
    <w:p w14:paraId="27C484F7" w14:textId="3F3CAABE" w:rsidR="00271656" w:rsidRPr="00271656" w:rsidRDefault="00271656" w:rsidP="00E275B2">
      <w:pPr>
        <w:pStyle w:val="NormalWeb"/>
        <w:rPr>
          <w:color w:val="FFFFFF" w:themeColor="background1"/>
        </w:rPr>
      </w:pPr>
      <w:r w:rsidRPr="00616755">
        <w:rPr>
          <w:noProof/>
          <w:color w:val="FFFFFF" w:themeColor="background1"/>
          <w:highlight w:val="black"/>
        </w:rPr>
        <w:t>searchsploit</w:t>
      </w:r>
      <w:r w:rsidRPr="00271656">
        <w:rPr>
          <w:color w:val="FFFFFF" w:themeColor="background1"/>
          <w:highlight w:val="black"/>
        </w:rPr>
        <w:t xml:space="preserve"> </w:t>
      </w:r>
      <w:proofErr w:type="spellStart"/>
      <w:r w:rsidRPr="00271656">
        <w:rPr>
          <w:color w:val="FFFFFF" w:themeColor="background1"/>
          <w:highlight w:val="black"/>
        </w:rPr>
        <w:t>ProFTPD</w:t>
      </w:r>
      <w:proofErr w:type="spellEnd"/>
      <w:r w:rsidRPr="00271656">
        <w:rPr>
          <w:color w:val="FFFFFF" w:themeColor="background1"/>
          <w:highlight w:val="black"/>
        </w:rPr>
        <w:t xml:space="preserve"> 1.3.3c</w:t>
      </w:r>
    </w:p>
    <w:p w14:paraId="651440AB" w14:textId="1C75965D" w:rsidR="00271656" w:rsidRDefault="00271656" w:rsidP="00E275B2">
      <w:pPr>
        <w:pStyle w:val="NormalWeb"/>
      </w:pPr>
      <w:r>
        <w:rPr>
          <w:noProof/>
        </w:rPr>
        <w:drawing>
          <wp:inline distT="0" distB="0" distL="0" distR="0" wp14:anchorId="14AC4C4B" wp14:editId="32736BCE">
            <wp:extent cx="5943600" cy="1504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1F16" w14:textId="23B657D7" w:rsidR="00271656" w:rsidRDefault="00271656" w:rsidP="00E275B2">
      <w:pPr>
        <w:pStyle w:val="NormalWeb"/>
      </w:pPr>
      <w:proofErr w:type="spellStart"/>
      <w:r>
        <w:t>Searchsploit</w:t>
      </w:r>
      <w:proofErr w:type="spellEnd"/>
      <w:r>
        <w:t xml:space="preserve"> indicates that this version of </w:t>
      </w:r>
      <w:proofErr w:type="spellStart"/>
      <w:r>
        <w:t>ProFTPD</w:t>
      </w:r>
      <w:proofErr w:type="spellEnd"/>
      <w:r>
        <w:t xml:space="preserve"> </w:t>
      </w:r>
      <w:r w:rsidR="00DC4AFB" w:rsidRPr="00DC4AFB">
        <w:rPr>
          <w:noProof/>
        </w:rPr>
        <w:t>ca</w:t>
      </w:r>
      <w:r w:rsidR="00DC4AFB">
        <w:rPr>
          <w:noProof/>
        </w:rPr>
        <w:t xml:space="preserve">n </w:t>
      </w:r>
      <w:r w:rsidR="00DC4AFB" w:rsidRPr="00DC4AFB">
        <w:rPr>
          <w:noProof/>
        </w:rPr>
        <w:t>be</w:t>
      </w:r>
      <w:r w:rsidRPr="00DC4AFB">
        <w:rPr>
          <w:noProof/>
        </w:rPr>
        <w:t xml:space="preserve"> backdoored</w:t>
      </w:r>
      <w:r>
        <w:t xml:space="preserve"> and there is a </w:t>
      </w:r>
      <w:r w:rsidR="00616755">
        <w:rPr>
          <w:noProof/>
        </w:rPr>
        <w:t>M</w:t>
      </w:r>
      <w:r w:rsidRPr="00616755">
        <w:rPr>
          <w:noProof/>
        </w:rPr>
        <w:t>etasploit</w:t>
      </w:r>
      <w:r w:rsidRPr="00271656">
        <w:t xml:space="preserve"> module for the exploit.  We will return to this opportunity later. </w:t>
      </w:r>
    </w:p>
    <w:p w14:paraId="3C061F6C" w14:textId="292FBC32" w:rsidR="00234993" w:rsidRPr="00234993" w:rsidRDefault="00234993" w:rsidP="00E275B2">
      <w:pPr>
        <w:pStyle w:val="NormalWeb"/>
        <w:rPr>
          <w:b/>
        </w:rPr>
      </w:pPr>
      <w:r w:rsidRPr="00234993">
        <w:rPr>
          <w:b/>
        </w:rPr>
        <w:t>SSH</w:t>
      </w:r>
    </w:p>
    <w:p w14:paraId="69327659" w14:textId="2BB45F0F" w:rsidR="00582394" w:rsidRDefault="00271656" w:rsidP="00E275B2">
      <w:pPr>
        <w:pStyle w:val="NormalWeb"/>
        <w:rPr>
          <w:rFonts w:ascii="Courier New" w:hAnsi="Courier New" w:cs="Courier New"/>
          <w:color w:val="FFFFFF" w:themeColor="background1"/>
          <w:highlight w:val="black"/>
        </w:rPr>
      </w:pPr>
      <w:proofErr w:type="spellStart"/>
      <w:r w:rsidRPr="00271656">
        <w:rPr>
          <w:rFonts w:ascii="Courier New" w:hAnsi="Courier New" w:cs="Courier New"/>
          <w:color w:val="FFFFFF" w:themeColor="background1"/>
          <w:highlight w:val="black"/>
        </w:rPr>
        <w:t>searchsploit</w:t>
      </w:r>
      <w:proofErr w:type="spellEnd"/>
      <w:r w:rsidRPr="00271656">
        <w:rPr>
          <w:rFonts w:ascii="Courier New" w:hAnsi="Courier New" w:cs="Courier New"/>
          <w:color w:val="FFFFFF" w:themeColor="background1"/>
          <w:highlight w:val="black"/>
        </w:rPr>
        <w:t xml:space="preserve"> </w:t>
      </w:r>
      <w:r w:rsidRPr="00DC4AFB">
        <w:rPr>
          <w:rFonts w:ascii="Courier New" w:hAnsi="Courier New" w:cs="Courier New"/>
          <w:noProof/>
          <w:color w:val="FFFFFF" w:themeColor="background1"/>
          <w:highlight w:val="black"/>
        </w:rPr>
        <w:t>Open</w:t>
      </w:r>
      <w:r w:rsidR="00DC4AFB">
        <w:rPr>
          <w:rFonts w:ascii="Courier New" w:hAnsi="Courier New" w:cs="Courier New"/>
          <w:noProof/>
          <w:color w:val="FFFFFF" w:themeColor="background1"/>
          <w:highlight w:val="black"/>
        </w:rPr>
        <w:t>SSH</w:t>
      </w:r>
      <w:r w:rsidRPr="00271656">
        <w:rPr>
          <w:rFonts w:ascii="Courier New" w:hAnsi="Courier New" w:cs="Courier New"/>
          <w:color w:val="FFFFFF" w:themeColor="background1"/>
          <w:highlight w:val="black"/>
        </w:rPr>
        <w:t xml:space="preserve"> 7.2p2</w:t>
      </w:r>
    </w:p>
    <w:p w14:paraId="5654BC5F" w14:textId="30A2E8AB" w:rsidR="00234993" w:rsidRDefault="00234993" w:rsidP="00E275B2">
      <w:pPr>
        <w:pStyle w:val="NormalWeb"/>
        <w:rPr>
          <w:rFonts w:ascii="Courier New" w:hAnsi="Courier New" w:cs="Courier New"/>
          <w:color w:val="FFFFFF" w:themeColor="background1"/>
        </w:rPr>
      </w:pPr>
      <w:r w:rsidRPr="00234993">
        <w:rPr>
          <w:rFonts w:ascii="Courier New" w:hAnsi="Courier New" w:cs="Courier New"/>
          <w:noProof/>
          <w:color w:val="FFFFFF" w:themeColor="background1"/>
        </w:rPr>
        <w:drawing>
          <wp:inline distT="0" distB="0" distL="0" distR="0" wp14:anchorId="61EFD842" wp14:editId="0D2A73A3">
            <wp:extent cx="5943600" cy="162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B848" w14:textId="5D059645" w:rsidR="00234993" w:rsidRDefault="00234993" w:rsidP="00E275B2">
      <w:pPr>
        <w:pStyle w:val="NormalWeb"/>
      </w:pPr>
      <w:r>
        <w:t xml:space="preserve">We find a vulnerability in this version of OpenSSH that allows username enumeration, but since we are likely to get </w:t>
      </w:r>
      <w:r w:rsidR="00616755" w:rsidRPr="00616755">
        <w:rPr>
          <w:noProof/>
        </w:rPr>
        <w:t xml:space="preserve">a </w:t>
      </w:r>
      <w:r w:rsidRPr="00616755">
        <w:rPr>
          <w:noProof/>
        </w:rPr>
        <w:t>shell</w:t>
      </w:r>
      <w:r>
        <w:t xml:space="preserve"> through either FTP or HTTP, we can mark this as </w:t>
      </w:r>
      <w:r w:rsidR="00616755">
        <w:rPr>
          <w:noProof/>
        </w:rPr>
        <w:t>the</w:t>
      </w:r>
      <w:r w:rsidRPr="00616755">
        <w:rPr>
          <w:noProof/>
        </w:rPr>
        <w:t xml:space="preserve"> last</w:t>
      </w:r>
      <w:r>
        <w:t xml:space="preserve"> chance for romance type possibility. </w:t>
      </w:r>
    </w:p>
    <w:p w14:paraId="0C6533D6" w14:textId="365A26F2" w:rsidR="00234993" w:rsidRPr="00A76130" w:rsidRDefault="00234993" w:rsidP="00234993">
      <w:pPr>
        <w:pStyle w:val="Heading1"/>
        <w:rPr>
          <w:rFonts w:ascii="Times New Roman" w:hAnsi="Times New Roman" w:cs="Times New Roman"/>
          <w:color w:val="auto"/>
          <w:sz w:val="28"/>
          <w:szCs w:val="28"/>
        </w:rPr>
      </w:pPr>
      <w:r w:rsidRPr="00A76130">
        <w:rPr>
          <w:rFonts w:ascii="Times New Roman" w:hAnsi="Times New Roman" w:cs="Times New Roman"/>
          <w:color w:val="auto"/>
          <w:sz w:val="28"/>
          <w:szCs w:val="28"/>
        </w:rPr>
        <w:lastRenderedPageBreak/>
        <w:t>Exploitation</w:t>
      </w:r>
    </w:p>
    <w:p w14:paraId="3B94E77C" w14:textId="5A814428" w:rsidR="00234993" w:rsidRDefault="00234993" w:rsidP="00234993"/>
    <w:p w14:paraId="2C2090A5" w14:textId="3D69F948" w:rsidR="00234993" w:rsidRDefault="00234993" w:rsidP="00234993">
      <w:pPr>
        <w:rPr>
          <w:b w:val="0"/>
        </w:rPr>
      </w:pPr>
      <w:r w:rsidRPr="00234993">
        <w:rPr>
          <w:b w:val="0"/>
        </w:rPr>
        <w:t xml:space="preserve">We can search Metasploit for the FTP exploit we found earlier using </w:t>
      </w:r>
      <w:proofErr w:type="spellStart"/>
      <w:r w:rsidRPr="00234993">
        <w:rPr>
          <w:b w:val="0"/>
        </w:rPr>
        <w:t>searchsploit</w:t>
      </w:r>
      <w:proofErr w:type="spellEnd"/>
      <w:r w:rsidRPr="00234993">
        <w:rPr>
          <w:b w:val="0"/>
        </w:rPr>
        <w:t xml:space="preserve">. </w:t>
      </w:r>
    </w:p>
    <w:p w14:paraId="258D1D91" w14:textId="31B4186C" w:rsidR="00234993" w:rsidRDefault="00234993" w:rsidP="00234993">
      <w:pPr>
        <w:rPr>
          <w:b w:val="0"/>
        </w:rPr>
      </w:pPr>
    </w:p>
    <w:p w14:paraId="6519AB6B" w14:textId="446CC118" w:rsidR="00234993" w:rsidRDefault="00234993" w:rsidP="00234993">
      <w:pPr>
        <w:rPr>
          <w:b w:val="0"/>
        </w:rPr>
      </w:pPr>
      <w:r w:rsidRPr="00234993">
        <w:rPr>
          <w:b w:val="0"/>
          <w:noProof/>
        </w:rPr>
        <w:drawing>
          <wp:inline distT="0" distB="0" distL="0" distR="0" wp14:anchorId="182737B2" wp14:editId="33905DD7">
            <wp:extent cx="5468113" cy="2762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9435" w14:textId="57983452" w:rsidR="00234993" w:rsidRDefault="00234993" w:rsidP="00234993">
      <w:pPr>
        <w:rPr>
          <w:b w:val="0"/>
        </w:rPr>
      </w:pPr>
    </w:p>
    <w:p w14:paraId="6C869E26" w14:textId="1595066D" w:rsidR="00234993" w:rsidRDefault="00234993" w:rsidP="00234993">
      <w:pPr>
        <w:rPr>
          <w:b w:val="0"/>
        </w:rPr>
      </w:pPr>
      <w:r w:rsidRPr="00234993">
        <w:rPr>
          <w:b w:val="0"/>
          <w:noProof/>
        </w:rPr>
        <w:drawing>
          <wp:inline distT="0" distB="0" distL="0" distR="0" wp14:anchorId="2CAB64F0" wp14:editId="7A951537">
            <wp:extent cx="5943600" cy="1026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4D41" w14:textId="77777777" w:rsidR="002B721D" w:rsidRDefault="002B721D" w:rsidP="00234993">
      <w:pPr>
        <w:rPr>
          <w:b w:val="0"/>
        </w:rPr>
      </w:pPr>
    </w:p>
    <w:p w14:paraId="1085C2BE" w14:textId="014003BB" w:rsidR="00234993" w:rsidRDefault="00234993" w:rsidP="00234993">
      <w:pPr>
        <w:rPr>
          <w:b w:val="0"/>
        </w:rPr>
      </w:pPr>
      <w:r>
        <w:rPr>
          <w:b w:val="0"/>
        </w:rPr>
        <w:t>We found our exploit</w:t>
      </w:r>
      <w:r w:rsidR="00616755">
        <w:rPr>
          <w:b w:val="0"/>
        </w:rPr>
        <w:t>,</w:t>
      </w:r>
      <w:r>
        <w:rPr>
          <w:b w:val="0"/>
        </w:rPr>
        <w:t xml:space="preserve"> </w:t>
      </w:r>
      <w:r w:rsidRPr="00616755">
        <w:rPr>
          <w:b w:val="0"/>
          <w:noProof/>
        </w:rPr>
        <w:t>and</w:t>
      </w:r>
      <w:r>
        <w:rPr>
          <w:b w:val="0"/>
        </w:rPr>
        <w:t xml:space="preserve"> it </w:t>
      </w:r>
      <w:r w:rsidRPr="00DC4AFB">
        <w:rPr>
          <w:b w:val="0"/>
          <w:noProof/>
        </w:rPr>
        <w:t>is rated</w:t>
      </w:r>
      <w:r>
        <w:rPr>
          <w:b w:val="0"/>
        </w:rPr>
        <w:t xml:space="preserve"> as excellent. We next need to load the </w:t>
      </w:r>
      <w:r w:rsidR="00457036">
        <w:rPr>
          <w:b w:val="0"/>
        </w:rPr>
        <w:t xml:space="preserve">exploit. Use the show options command to see what setting to configure. </w:t>
      </w:r>
    </w:p>
    <w:p w14:paraId="217F3011" w14:textId="2763B0F8" w:rsidR="00457036" w:rsidRDefault="00457036" w:rsidP="00234993">
      <w:pPr>
        <w:rPr>
          <w:b w:val="0"/>
        </w:rPr>
      </w:pPr>
    </w:p>
    <w:p w14:paraId="3688D015" w14:textId="4AF1A758" w:rsidR="00457036" w:rsidRDefault="00457036" w:rsidP="00234993">
      <w:pPr>
        <w:rPr>
          <w:b w:val="0"/>
        </w:rPr>
      </w:pPr>
      <w:r>
        <w:rPr>
          <w:b w:val="0"/>
          <w:noProof/>
        </w:rPr>
        <w:drawing>
          <wp:inline distT="0" distB="0" distL="0" distR="0" wp14:anchorId="2F0387F8" wp14:editId="31406FD8">
            <wp:extent cx="4733925" cy="2867666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8" cy="28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A872" w14:textId="589964CF" w:rsidR="00457036" w:rsidRDefault="00457036" w:rsidP="00234993">
      <w:pPr>
        <w:rPr>
          <w:b w:val="0"/>
        </w:rPr>
      </w:pPr>
    </w:p>
    <w:p w14:paraId="0FBD3D15" w14:textId="6AA8DFB6" w:rsidR="00457036" w:rsidRDefault="00457036" w:rsidP="00234993">
      <w:pPr>
        <w:rPr>
          <w:b w:val="0"/>
        </w:rPr>
      </w:pPr>
      <w:r>
        <w:rPr>
          <w:b w:val="0"/>
        </w:rPr>
        <w:t xml:space="preserve">For this exploit all we need to set is the IP address of the remote host which is our target IP address. </w:t>
      </w:r>
    </w:p>
    <w:p w14:paraId="6B9B2ECB" w14:textId="3B5F0E3E" w:rsidR="00457036" w:rsidRDefault="00457036" w:rsidP="00234993">
      <w:pPr>
        <w:rPr>
          <w:b w:val="0"/>
        </w:rPr>
      </w:pPr>
    </w:p>
    <w:p w14:paraId="48B23AF6" w14:textId="6FBE799A" w:rsidR="00457036" w:rsidRDefault="00457036" w:rsidP="00234993">
      <w:pPr>
        <w:rPr>
          <w:b w:val="0"/>
        </w:rPr>
      </w:pPr>
      <w:r w:rsidRPr="00457036">
        <w:rPr>
          <w:b w:val="0"/>
          <w:noProof/>
        </w:rPr>
        <w:drawing>
          <wp:inline distT="0" distB="0" distL="0" distR="0" wp14:anchorId="167E300C" wp14:editId="725DF50B">
            <wp:extent cx="5943600" cy="253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F404" w14:textId="71DD2D05" w:rsidR="0041408A" w:rsidRDefault="0041408A" w:rsidP="00234993">
      <w:pPr>
        <w:rPr>
          <w:b w:val="0"/>
        </w:rPr>
      </w:pPr>
    </w:p>
    <w:p w14:paraId="4D15047D" w14:textId="068CDC3A" w:rsidR="0041408A" w:rsidRDefault="0041408A" w:rsidP="00234993">
      <w:pPr>
        <w:rPr>
          <w:b w:val="0"/>
        </w:rPr>
      </w:pPr>
      <w:r>
        <w:rPr>
          <w:b w:val="0"/>
        </w:rPr>
        <w:t>Type in the exploit command.</w:t>
      </w:r>
    </w:p>
    <w:p w14:paraId="64E94ED2" w14:textId="6581BF81" w:rsidR="003F667D" w:rsidRDefault="003F667D" w:rsidP="00234993">
      <w:pPr>
        <w:rPr>
          <w:b w:val="0"/>
        </w:rPr>
      </w:pPr>
    </w:p>
    <w:p w14:paraId="3D9CA350" w14:textId="73D65000" w:rsidR="003F667D" w:rsidRDefault="003F667D" w:rsidP="00234993">
      <w:pPr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BC3A6D5" wp14:editId="05C50ED2">
            <wp:extent cx="5943600" cy="1910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83CA" w14:textId="7FC7F54D" w:rsidR="0041408A" w:rsidRDefault="0041408A" w:rsidP="003F667D">
      <w:pPr>
        <w:ind w:left="0"/>
        <w:rPr>
          <w:b w:val="0"/>
        </w:rPr>
      </w:pPr>
    </w:p>
    <w:p w14:paraId="1CF867EA" w14:textId="00B72DD7" w:rsidR="00457036" w:rsidRDefault="00457036" w:rsidP="00234993">
      <w:pPr>
        <w:rPr>
          <w:b w:val="0"/>
        </w:rPr>
      </w:pPr>
    </w:p>
    <w:p w14:paraId="0E663C91" w14:textId="227A7726" w:rsidR="00457036" w:rsidRDefault="00457036" w:rsidP="00234993">
      <w:pPr>
        <w:rPr>
          <w:b w:val="0"/>
        </w:rPr>
      </w:pPr>
      <w:r>
        <w:rPr>
          <w:b w:val="0"/>
        </w:rPr>
        <w:t>We’re not going to see a prompt</w:t>
      </w:r>
      <w:r w:rsidR="00616755">
        <w:rPr>
          <w:b w:val="0"/>
        </w:rPr>
        <w:t>,</w:t>
      </w:r>
      <w:r>
        <w:rPr>
          <w:b w:val="0"/>
        </w:rPr>
        <w:t xml:space="preserve"> </w:t>
      </w:r>
      <w:r w:rsidRPr="00616755">
        <w:rPr>
          <w:b w:val="0"/>
          <w:noProof/>
        </w:rPr>
        <w:t>but</w:t>
      </w:r>
      <w:r>
        <w:rPr>
          <w:b w:val="0"/>
        </w:rPr>
        <w:t xml:space="preserve"> it’s there. We next </w:t>
      </w:r>
      <w:r w:rsidRPr="00616755">
        <w:rPr>
          <w:b w:val="0"/>
          <w:noProof/>
        </w:rPr>
        <w:t>need</w:t>
      </w:r>
      <w:r w:rsidR="00616755">
        <w:rPr>
          <w:b w:val="0"/>
          <w:noProof/>
        </w:rPr>
        <w:t xml:space="preserve"> to</w:t>
      </w:r>
      <w:r>
        <w:rPr>
          <w:b w:val="0"/>
        </w:rPr>
        <w:t xml:space="preserve"> use a bit </w:t>
      </w:r>
      <w:r w:rsidR="00616755">
        <w:rPr>
          <w:b w:val="0"/>
        </w:rPr>
        <w:t>of P</w:t>
      </w:r>
      <w:r>
        <w:rPr>
          <w:b w:val="0"/>
        </w:rPr>
        <w:t xml:space="preserve">ython coding to improve our situation. </w:t>
      </w:r>
    </w:p>
    <w:p w14:paraId="14FF621D" w14:textId="2463B7D9" w:rsidR="00457036" w:rsidRDefault="00457036" w:rsidP="00234993">
      <w:pPr>
        <w:rPr>
          <w:b w:val="0"/>
        </w:rPr>
      </w:pPr>
    </w:p>
    <w:p w14:paraId="2090B3FC" w14:textId="62E21738" w:rsidR="00457036" w:rsidRPr="003F667D" w:rsidRDefault="00457036" w:rsidP="00234993">
      <w:pPr>
        <w:rPr>
          <w:rFonts w:ascii="Courier New" w:hAnsi="Courier New" w:cs="Courier New"/>
          <w:b w:val="0"/>
          <w:color w:val="FFFFFF" w:themeColor="background1"/>
          <w:highlight w:val="black"/>
        </w:rPr>
      </w:pPr>
      <w:r w:rsidRPr="003F667D">
        <w:rPr>
          <w:rFonts w:ascii="Courier New" w:hAnsi="Courier New" w:cs="Courier New"/>
          <w:b w:val="0"/>
          <w:color w:val="FFFFFF" w:themeColor="background1"/>
          <w:highlight w:val="black"/>
        </w:rPr>
        <w:t xml:space="preserve">python -c 'import </w:t>
      </w:r>
      <w:proofErr w:type="spellStart"/>
      <w:r w:rsidRPr="003F667D">
        <w:rPr>
          <w:rFonts w:ascii="Courier New" w:hAnsi="Courier New" w:cs="Courier New"/>
          <w:b w:val="0"/>
          <w:color w:val="FFFFFF" w:themeColor="background1"/>
          <w:highlight w:val="black"/>
        </w:rPr>
        <w:t>pty</w:t>
      </w:r>
      <w:proofErr w:type="spellEnd"/>
      <w:r w:rsidRPr="003F667D">
        <w:rPr>
          <w:rFonts w:ascii="Courier New" w:hAnsi="Courier New" w:cs="Courier New"/>
          <w:b w:val="0"/>
          <w:color w:val="FFFFFF" w:themeColor="background1"/>
          <w:highlight w:val="black"/>
        </w:rPr>
        <w:t xml:space="preserve">; </w:t>
      </w:r>
      <w:proofErr w:type="spellStart"/>
      <w:proofErr w:type="gramStart"/>
      <w:r w:rsidRPr="003F667D">
        <w:rPr>
          <w:rFonts w:ascii="Courier New" w:hAnsi="Courier New" w:cs="Courier New"/>
          <w:b w:val="0"/>
          <w:color w:val="FFFFFF" w:themeColor="background1"/>
          <w:highlight w:val="black"/>
        </w:rPr>
        <w:t>pty.spawn</w:t>
      </w:r>
      <w:proofErr w:type="spellEnd"/>
      <w:proofErr w:type="gramEnd"/>
      <w:r w:rsidRPr="003F667D">
        <w:rPr>
          <w:rFonts w:ascii="Courier New" w:hAnsi="Courier New" w:cs="Courier New"/>
          <w:b w:val="0"/>
          <w:color w:val="FFFFFF" w:themeColor="background1"/>
          <w:highlight w:val="black"/>
        </w:rPr>
        <w:t>("/bin/bash")'</w:t>
      </w:r>
    </w:p>
    <w:p w14:paraId="16A1BD4D" w14:textId="55E7F369" w:rsidR="00457036" w:rsidRDefault="00457036" w:rsidP="00234993">
      <w:pPr>
        <w:rPr>
          <w:b w:val="0"/>
          <w:color w:val="FFFFFF" w:themeColor="background1"/>
          <w:highlight w:val="black"/>
        </w:rPr>
      </w:pPr>
    </w:p>
    <w:p w14:paraId="3E71E514" w14:textId="6A7D4EE9" w:rsidR="00457036" w:rsidRDefault="00457036" w:rsidP="00234993">
      <w:pPr>
        <w:rPr>
          <w:b w:val="0"/>
          <w:color w:val="FFFFFF" w:themeColor="background1"/>
          <w:highlight w:val="black"/>
        </w:rPr>
      </w:pPr>
      <w:r>
        <w:rPr>
          <w:b w:val="0"/>
          <w:noProof/>
          <w:color w:val="FFFFFF" w:themeColor="background1"/>
          <w:highlight w:val="black"/>
        </w:rPr>
        <w:drawing>
          <wp:inline distT="0" distB="0" distL="0" distR="0" wp14:anchorId="2E75F8F2" wp14:editId="389AF678">
            <wp:extent cx="594360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2EDD" w14:textId="220FA64D" w:rsidR="00457036" w:rsidRDefault="00457036" w:rsidP="00234993">
      <w:pPr>
        <w:rPr>
          <w:b w:val="0"/>
          <w:color w:val="FFFFFF" w:themeColor="background1"/>
          <w:highlight w:val="black"/>
        </w:rPr>
      </w:pPr>
    </w:p>
    <w:p w14:paraId="006949E9" w14:textId="100F786E" w:rsidR="00775C26" w:rsidRPr="00CF6139" w:rsidRDefault="00457036" w:rsidP="00CF6139">
      <w:pPr>
        <w:rPr>
          <w:b w:val="0"/>
        </w:rPr>
      </w:pPr>
      <w:r w:rsidRPr="00A76130">
        <w:rPr>
          <w:b w:val="0"/>
        </w:rPr>
        <w:t>W</w:t>
      </w:r>
      <w:r w:rsidR="00A76130">
        <w:rPr>
          <w:b w:val="0"/>
        </w:rPr>
        <w:t xml:space="preserve">e </w:t>
      </w:r>
      <w:r w:rsidRPr="00A76130">
        <w:rPr>
          <w:b w:val="0"/>
        </w:rPr>
        <w:t>have root access to the machine</w:t>
      </w:r>
      <w:r w:rsidR="00A76130">
        <w:rPr>
          <w:b w:val="0"/>
        </w:rPr>
        <w:t xml:space="preserve">! </w:t>
      </w:r>
    </w:p>
    <w:p w14:paraId="5BE5E74B" w14:textId="2B480D2B" w:rsidR="009C59E8" w:rsidRDefault="009C59E8" w:rsidP="00E275B2">
      <w:pPr>
        <w:pStyle w:val="NormalWeb"/>
        <w:rPr>
          <w:b/>
        </w:rPr>
      </w:pPr>
      <w:r w:rsidRPr="009C59E8">
        <w:rPr>
          <w:b/>
        </w:rPr>
        <w:t xml:space="preserve">Summary </w:t>
      </w:r>
      <w:r>
        <w:rPr>
          <w:b/>
        </w:rPr>
        <w:t>–</w:t>
      </w:r>
    </w:p>
    <w:p w14:paraId="4B049119" w14:textId="077F7EAB" w:rsidR="00CF6139" w:rsidRDefault="009C59E8" w:rsidP="00E275B2">
      <w:pPr>
        <w:pStyle w:val="NormalWeb"/>
      </w:pPr>
      <w:r w:rsidRPr="00DC4AFB">
        <w:rPr>
          <w:noProof/>
        </w:rPr>
        <w:t>This</w:t>
      </w:r>
      <w:r>
        <w:t xml:space="preserve"> was </w:t>
      </w:r>
      <w:r w:rsidR="00CF6139">
        <w:t xml:space="preserve">an </w:t>
      </w:r>
      <w:r>
        <w:t xml:space="preserve">easy CTF to complete. There are plenty of walkthroughs for this CTF on the Internet. I </w:t>
      </w:r>
      <w:r w:rsidR="00CF6139">
        <w:t>tried</w:t>
      </w:r>
      <w:r>
        <w:t xml:space="preserve"> </w:t>
      </w:r>
      <w:r w:rsidRPr="00DC4AFB">
        <w:rPr>
          <w:noProof/>
        </w:rPr>
        <w:t>may</w:t>
      </w:r>
      <w:r>
        <w:t xml:space="preserve"> of them and ended up taking bits and piece</w:t>
      </w:r>
      <w:r w:rsidR="008926AA">
        <w:t>s for two or three of the best to</w:t>
      </w:r>
      <w:r w:rsidR="00CF6139">
        <w:t xml:space="preserve"> get one that would work with the latest version of Kali and the software. We exploited FTP, HTTP</w:t>
      </w:r>
      <w:r w:rsidR="00DC4AFB">
        <w:t>,</w:t>
      </w:r>
      <w:r w:rsidR="00CF6139">
        <w:t xml:space="preserve"> </w:t>
      </w:r>
      <w:r w:rsidR="00CF6139" w:rsidRPr="00DC4AFB">
        <w:rPr>
          <w:noProof/>
        </w:rPr>
        <w:t>and</w:t>
      </w:r>
      <w:r w:rsidR="00CF6139">
        <w:t xml:space="preserve"> WordPress. </w:t>
      </w:r>
    </w:p>
    <w:p w14:paraId="2CEC5ADB" w14:textId="295DCBE3" w:rsidR="009C59E8" w:rsidRDefault="007A20DC" w:rsidP="00E275B2">
      <w:pPr>
        <w:pStyle w:val="NormalWeb"/>
      </w:pPr>
      <w:r>
        <w:t xml:space="preserve">You </w:t>
      </w:r>
      <w:r w:rsidRPr="00DC4AFB">
        <w:rPr>
          <w:noProof/>
        </w:rPr>
        <w:t>were shown</w:t>
      </w:r>
      <w:r>
        <w:t xml:space="preserve"> </w:t>
      </w:r>
      <w:r w:rsidR="00CF6139">
        <w:t xml:space="preserve">how to use </w:t>
      </w:r>
      <w:proofErr w:type="spellStart"/>
      <w:r w:rsidR="00CF6139" w:rsidRPr="00CF6139">
        <w:rPr>
          <w:rFonts w:ascii="Courier New" w:hAnsi="Courier New" w:cs="Courier New"/>
          <w:b/>
        </w:rPr>
        <w:t>wpscan</w:t>
      </w:r>
      <w:proofErr w:type="spellEnd"/>
      <w:r>
        <w:rPr>
          <w:rFonts w:ascii="Courier New" w:hAnsi="Courier New" w:cs="Courier New"/>
          <w:b/>
        </w:rPr>
        <w:t xml:space="preserve"> </w:t>
      </w:r>
      <w:r w:rsidR="00CF6139">
        <w:t xml:space="preserve">to brute-force a username and password on WordPress site. You were introduced to a bit of Python code to take a limited shell to full root access. This lab had something for everyone and used the hacking methodology to gain root access. </w:t>
      </w:r>
    </w:p>
    <w:p w14:paraId="091B7A2B" w14:textId="7AF19AEE" w:rsidR="00CF6139" w:rsidRDefault="00CF6139" w:rsidP="00E275B2">
      <w:pPr>
        <w:pStyle w:val="NormalWeb"/>
      </w:pPr>
      <w:r>
        <w:t xml:space="preserve">Get </w:t>
      </w:r>
      <w:r w:rsidRPr="00DC4AFB">
        <w:rPr>
          <w:noProof/>
        </w:rPr>
        <w:t>use</w:t>
      </w:r>
      <w:r w:rsidR="00DC4AFB">
        <w:rPr>
          <w:noProof/>
        </w:rPr>
        <w:t>d</w:t>
      </w:r>
      <w:r>
        <w:t xml:space="preserve"> to building and organizing your attack. You don’t want files scattered all over your desktop. For every step that </w:t>
      </w:r>
      <w:r w:rsidRPr="00DC4AFB">
        <w:rPr>
          <w:noProof/>
        </w:rPr>
        <w:t>was shown</w:t>
      </w:r>
      <w:r>
        <w:t xml:space="preserve"> in the </w:t>
      </w:r>
      <w:r w:rsidR="00922144">
        <w:t>w</w:t>
      </w:r>
      <w:r>
        <w:t xml:space="preserve">alkthrough, there are 3 or 4 others that will get you the same result. </w:t>
      </w:r>
    </w:p>
    <w:p w14:paraId="7B6631BF" w14:textId="10594A75" w:rsidR="00922144" w:rsidRDefault="00922144" w:rsidP="00E275B2">
      <w:pPr>
        <w:pStyle w:val="NormalWeb"/>
      </w:pPr>
      <w:r>
        <w:lastRenderedPageBreak/>
        <w:t xml:space="preserve">Everything </w:t>
      </w:r>
      <w:r w:rsidR="00DC4AFB">
        <w:t>shown</w:t>
      </w:r>
      <w:r>
        <w:t xml:space="preserve"> is reusable and overtime</w:t>
      </w:r>
      <w:r w:rsidR="00DC4AFB">
        <w:t>,</w:t>
      </w:r>
      <w:r>
        <w:t xml:space="preserve"> </w:t>
      </w:r>
      <w:r w:rsidRPr="00DC4AFB">
        <w:rPr>
          <w:noProof/>
        </w:rPr>
        <w:t>and</w:t>
      </w:r>
      <w:r>
        <w:t xml:space="preserve"> with enough practi</w:t>
      </w:r>
      <w:r w:rsidR="007A20DC">
        <w:t xml:space="preserve">ce, you will start to recall </w:t>
      </w:r>
      <w:r>
        <w:t xml:space="preserve">some of your favorite exploits. </w:t>
      </w:r>
    </w:p>
    <w:p w14:paraId="2D932959" w14:textId="3C11CC84" w:rsidR="00922144" w:rsidRDefault="00922144" w:rsidP="00E275B2">
      <w:pPr>
        <w:pStyle w:val="NormalWeb"/>
      </w:pPr>
      <w:r>
        <w:t>End of the Walkthrough!</w:t>
      </w:r>
    </w:p>
    <w:p w14:paraId="7200925D" w14:textId="77777777" w:rsidR="009C59E8" w:rsidRPr="009C59E8" w:rsidRDefault="009C59E8" w:rsidP="00E275B2">
      <w:pPr>
        <w:pStyle w:val="NormalWeb"/>
      </w:pPr>
    </w:p>
    <w:sectPr w:rsidR="009C59E8" w:rsidRPr="009C59E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0B3A16" w14:textId="77777777" w:rsidR="00AD1EF1" w:rsidRDefault="00AD1EF1" w:rsidP="00B204EC">
      <w:r>
        <w:separator/>
      </w:r>
    </w:p>
  </w:endnote>
  <w:endnote w:type="continuationSeparator" w:id="0">
    <w:p w14:paraId="2A254F55" w14:textId="77777777" w:rsidR="00AD1EF1" w:rsidRDefault="00AD1EF1" w:rsidP="00B20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315AE" w14:textId="77777777" w:rsidR="00B204EC" w:rsidRDefault="00B204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92406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9ED97" w14:textId="77777777" w:rsidR="00B204EC" w:rsidRDefault="00B204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70A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A0CA142" w14:textId="77777777" w:rsidR="00B204EC" w:rsidRPr="00B204EC" w:rsidRDefault="00B204EC" w:rsidP="00B204EC">
    <w:pPr>
      <w:pStyle w:val="Footer"/>
      <w:jc w:val="center"/>
      <w:rPr>
        <w:b w:val="0"/>
      </w:rPr>
    </w:pPr>
    <w:r w:rsidRPr="00B204EC">
      <w:rPr>
        <w:b w:val="0"/>
      </w:rPr>
      <w:t>© 201</w:t>
    </w:r>
    <w:r w:rsidR="00B770AC">
      <w:rPr>
        <w:b w:val="0"/>
      </w:rPr>
      <w:t>8</w:t>
    </w:r>
    <w:r w:rsidRPr="00B204EC">
      <w:rPr>
        <w:b w:val="0"/>
      </w:rPr>
      <w:t xml:space="preserve"> syberoffense.com All Rights Reserved</w:t>
    </w:r>
  </w:p>
  <w:p w14:paraId="41932DEE" w14:textId="77777777" w:rsidR="00B204EC" w:rsidRDefault="00B204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C0B6DC" w14:textId="77777777" w:rsidR="00B204EC" w:rsidRDefault="00B204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C55BC7" w14:textId="77777777" w:rsidR="00AD1EF1" w:rsidRDefault="00AD1EF1" w:rsidP="00B204EC">
      <w:r>
        <w:separator/>
      </w:r>
    </w:p>
  </w:footnote>
  <w:footnote w:type="continuationSeparator" w:id="0">
    <w:p w14:paraId="6948D5F9" w14:textId="77777777" w:rsidR="00AD1EF1" w:rsidRDefault="00AD1EF1" w:rsidP="00B204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2A5814" w14:textId="77777777" w:rsidR="00B204EC" w:rsidRDefault="00B204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EECAD" w14:textId="77777777" w:rsidR="00B204EC" w:rsidRDefault="00B204EC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D2250C7" wp14:editId="4881B4A4">
          <wp:simplePos x="0" y="0"/>
          <wp:positionH relativeFrom="column">
            <wp:posOffset>95250</wp:posOffset>
          </wp:positionH>
          <wp:positionV relativeFrom="paragraph">
            <wp:posOffset>-352425</wp:posOffset>
          </wp:positionV>
          <wp:extent cx="1859280" cy="1164590"/>
          <wp:effectExtent l="0" t="0" r="7620" b="0"/>
          <wp:wrapTopAndBottom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9280" cy="1164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9E2C7" w14:textId="77777777" w:rsidR="00B204EC" w:rsidRDefault="00B204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839C5"/>
    <w:multiLevelType w:val="hybridMultilevel"/>
    <w:tmpl w:val="FD66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S3MDE1MzA2MzQyMDVU0lEKTi0uzszPAymwrAUA08Az2iwAAAA="/>
  </w:docVars>
  <w:rsids>
    <w:rsidRoot w:val="00AF0800"/>
    <w:rsid w:val="00007E04"/>
    <w:rsid w:val="00012ED2"/>
    <w:rsid w:val="00085192"/>
    <w:rsid w:val="00164E99"/>
    <w:rsid w:val="00176542"/>
    <w:rsid w:val="00234993"/>
    <w:rsid w:val="00260FAD"/>
    <w:rsid w:val="00271656"/>
    <w:rsid w:val="00272733"/>
    <w:rsid w:val="002A2F99"/>
    <w:rsid w:val="002B721D"/>
    <w:rsid w:val="00313174"/>
    <w:rsid w:val="00330269"/>
    <w:rsid w:val="003512B9"/>
    <w:rsid w:val="0038072B"/>
    <w:rsid w:val="003833E3"/>
    <w:rsid w:val="003B26A4"/>
    <w:rsid w:val="003F667D"/>
    <w:rsid w:val="0041408A"/>
    <w:rsid w:val="004237F5"/>
    <w:rsid w:val="00447E49"/>
    <w:rsid w:val="00457036"/>
    <w:rsid w:val="004A2F92"/>
    <w:rsid w:val="004F4D26"/>
    <w:rsid w:val="0056717A"/>
    <w:rsid w:val="00582394"/>
    <w:rsid w:val="00596DD3"/>
    <w:rsid w:val="00613218"/>
    <w:rsid w:val="00616755"/>
    <w:rsid w:val="0062173B"/>
    <w:rsid w:val="00623984"/>
    <w:rsid w:val="00746196"/>
    <w:rsid w:val="00775C26"/>
    <w:rsid w:val="00782548"/>
    <w:rsid w:val="00782F0B"/>
    <w:rsid w:val="00794DE2"/>
    <w:rsid w:val="007A20DC"/>
    <w:rsid w:val="007A4424"/>
    <w:rsid w:val="007A70DA"/>
    <w:rsid w:val="008615AA"/>
    <w:rsid w:val="00867736"/>
    <w:rsid w:val="008926AA"/>
    <w:rsid w:val="00906F9B"/>
    <w:rsid w:val="00922144"/>
    <w:rsid w:val="00925471"/>
    <w:rsid w:val="00983062"/>
    <w:rsid w:val="009C59E8"/>
    <w:rsid w:val="009D44C9"/>
    <w:rsid w:val="009F713D"/>
    <w:rsid w:val="00A00493"/>
    <w:rsid w:val="00A34F61"/>
    <w:rsid w:val="00A76130"/>
    <w:rsid w:val="00AD1EF1"/>
    <w:rsid w:val="00AE4E24"/>
    <w:rsid w:val="00AF0800"/>
    <w:rsid w:val="00B0404D"/>
    <w:rsid w:val="00B204EC"/>
    <w:rsid w:val="00B219C4"/>
    <w:rsid w:val="00B2422B"/>
    <w:rsid w:val="00B770AC"/>
    <w:rsid w:val="00C13D41"/>
    <w:rsid w:val="00C3494C"/>
    <w:rsid w:val="00C455B9"/>
    <w:rsid w:val="00C758D5"/>
    <w:rsid w:val="00C87C82"/>
    <w:rsid w:val="00CF6139"/>
    <w:rsid w:val="00D02FF9"/>
    <w:rsid w:val="00D61CB7"/>
    <w:rsid w:val="00DC4AFB"/>
    <w:rsid w:val="00E20127"/>
    <w:rsid w:val="00E275B2"/>
    <w:rsid w:val="00EB446B"/>
    <w:rsid w:val="00EF7493"/>
    <w:rsid w:val="00F30189"/>
    <w:rsid w:val="00F31FCB"/>
    <w:rsid w:val="00F408BC"/>
    <w:rsid w:val="00F428C6"/>
    <w:rsid w:val="00F8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0080"/>
  <w15:chartTrackingRefBased/>
  <w15:docId w15:val="{B85552C5-C108-4A5C-AF72-0038491B8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b/>
        <w:sz w:val="24"/>
        <w:szCs w:val="22"/>
        <w:lang w:val="en-US" w:eastAsia="en-US" w:bidi="ar-SA"/>
      </w:rPr>
    </w:rPrDefault>
    <w:pPrDefault>
      <w:pPr>
        <w:ind w:left="144" w:right="14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9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61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F0800"/>
    <w:pPr>
      <w:spacing w:before="100" w:beforeAutospacing="1" w:after="100" w:afterAutospacing="1"/>
      <w:ind w:left="0" w:right="0"/>
      <w:outlineLvl w:val="2"/>
    </w:pPr>
    <w:rPr>
      <w:rFonts w:eastAsia="Times New Roman" w:cs="Times New Roman"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04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04EC"/>
  </w:style>
  <w:style w:type="paragraph" w:styleId="Footer">
    <w:name w:val="footer"/>
    <w:basedOn w:val="Normal"/>
    <w:link w:val="FooterChar"/>
    <w:uiPriority w:val="99"/>
    <w:unhideWhenUsed/>
    <w:rsid w:val="00B204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04EC"/>
  </w:style>
  <w:style w:type="character" w:customStyle="1" w:styleId="Heading3Char">
    <w:name w:val="Heading 3 Char"/>
    <w:basedOn w:val="DefaultParagraphFont"/>
    <w:link w:val="Heading3"/>
    <w:uiPriority w:val="9"/>
    <w:rsid w:val="00AF0800"/>
    <w:rPr>
      <w:rFonts w:eastAsia="Times New Roman" w:cs="Times New Roman"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E275B2"/>
    <w:pPr>
      <w:spacing w:before="100" w:beforeAutospacing="1" w:after="100" w:afterAutospacing="1"/>
      <w:ind w:left="0" w:right="0"/>
    </w:pPr>
    <w:rPr>
      <w:rFonts w:eastAsia="Times New Roman" w:cs="Times New Roman"/>
      <w:b w:val="0"/>
      <w:szCs w:val="24"/>
    </w:rPr>
  </w:style>
  <w:style w:type="character" w:styleId="Hyperlink">
    <w:name w:val="Hyperlink"/>
    <w:basedOn w:val="DefaultParagraphFont"/>
    <w:uiPriority w:val="99"/>
    <w:unhideWhenUsed/>
    <w:rsid w:val="003512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2B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87C82"/>
    <w:rPr>
      <w:b w:val="0"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833E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5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right="0"/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5C26"/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61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49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lfuvd">
    <w:name w:val="ilfuvd"/>
    <w:basedOn w:val="DefaultParagraphFont"/>
    <w:rsid w:val="0031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www.vulnhub.com/entry/basic-pentesting-1,216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://192.168.0.30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xpat\Dropbox\SyberOffense%20School%20Build\Udemy%20Courses\SyberOffense%20Lab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SyberOffense Lab Template.dotx</Template>
  <TotalTime>1768</TotalTime>
  <Pages>13</Pages>
  <Words>1074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Professor K</dc:creator>
  <cp:keywords/>
  <dc:description/>
  <cp:lastModifiedBy>Expat</cp:lastModifiedBy>
  <cp:revision>16</cp:revision>
  <dcterms:created xsi:type="dcterms:W3CDTF">2018-07-01T05:13:00Z</dcterms:created>
  <dcterms:modified xsi:type="dcterms:W3CDTF">2018-07-30T00:52:00Z</dcterms:modified>
</cp:coreProperties>
</file>